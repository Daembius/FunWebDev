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10" w:type="dxa"/>
        <w:tblInd w:w="-252" w:type="dxa"/>
        <w:shd w:val="clear" w:color="auto" w:fill="FFCC06"/>
        <w:tblLook w:val="04A0" w:firstRow="1" w:lastRow="0" w:firstColumn="1" w:lastColumn="0" w:noHBand="0" w:noVBand="1"/>
      </w:tblPr>
      <w:tblGrid>
        <w:gridCol w:w="9810"/>
      </w:tblGrid>
      <w:tr w:rsidR="002922A2" w:rsidRPr="005F7E37" w14:paraId="23EC52E1" w14:textId="77777777" w:rsidTr="00FE7491">
        <w:tc>
          <w:tcPr>
            <w:tcW w:w="9810" w:type="dxa"/>
            <w:shd w:val="clear" w:color="auto" w:fill="F3F3E7"/>
          </w:tcPr>
          <w:p w14:paraId="058ADE1B" w14:textId="77777777" w:rsidR="002922A2" w:rsidRPr="00701CD8" w:rsidRDefault="002922A2" w:rsidP="00B05CBF">
            <w:pPr>
              <w:pStyle w:val="ChapterEyeBrow"/>
              <w:rPr>
                <w:rStyle w:val="CodeCommentChar"/>
              </w:rPr>
            </w:pPr>
          </w:p>
          <w:p w14:paraId="3B77619D" w14:textId="1865E499" w:rsidR="002922A2" w:rsidRPr="00B310CE" w:rsidRDefault="002922A2" w:rsidP="00B05CBF">
            <w:pPr>
              <w:pStyle w:val="ChapterEyeBrow"/>
            </w:pPr>
            <w:r w:rsidRPr="00B310CE">
              <w:t>LAB</w:t>
            </w:r>
            <w:r w:rsidR="00644293">
              <w:rPr>
                <w:color w:val="DCA806"/>
              </w:rPr>
              <w:t xml:space="preserve"> 21</w:t>
            </w:r>
          </w:p>
          <w:p w14:paraId="6DE89987" w14:textId="77777777" w:rsidR="002922A2" w:rsidRDefault="002C79B9" w:rsidP="00B05CBF">
            <w:pPr>
              <w:pStyle w:val="Heading1"/>
            </w:pPr>
            <w:r>
              <w:t>Content Management Systems</w:t>
            </w:r>
          </w:p>
          <w:p w14:paraId="0F56B38D" w14:textId="77777777" w:rsidR="002922A2" w:rsidRPr="00D27FB1" w:rsidRDefault="002922A2" w:rsidP="00FB0636">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7530133D" w14:textId="77777777" w:rsidTr="00B05CBF">
              <w:tc>
                <w:tcPr>
                  <w:tcW w:w="8460" w:type="dxa"/>
                </w:tcPr>
                <w:p w14:paraId="0C32E418" w14:textId="77777777" w:rsidR="002922A2" w:rsidRDefault="002922A2" w:rsidP="00403268">
                  <w:pPr>
                    <w:pStyle w:val="ChapterSubtitle"/>
                  </w:pPr>
                  <w:r>
                    <w:t>What You Will Learn</w:t>
                  </w:r>
                </w:p>
                <w:p w14:paraId="17652538" w14:textId="77777777" w:rsidR="0088132C" w:rsidRDefault="0088132C" w:rsidP="00457779">
                  <w:pPr>
                    <w:pStyle w:val="BodyBullets"/>
                  </w:pPr>
                  <w:r>
                    <w:t>How to install and configure WordPress</w:t>
                  </w:r>
                </w:p>
                <w:p w14:paraId="1E51872C" w14:textId="77777777" w:rsidR="00457779" w:rsidRDefault="00457779" w:rsidP="00457779">
                  <w:pPr>
                    <w:pStyle w:val="BodyBullets"/>
                  </w:pPr>
                  <w:r>
                    <w:t xml:space="preserve"> </w:t>
                  </w:r>
                  <w:r w:rsidR="0088132C">
                    <w:t>How to customize WordPress using freely available plugins and themes</w:t>
                  </w:r>
                </w:p>
                <w:p w14:paraId="38BB74CF" w14:textId="77777777" w:rsidR="0088132C" w:rsidRDefault="0088132C" w:rsidP="00457779">
                  <w:pPr>
                    <w:pStyle w:val="BodyBullets"/>
                  </w:pPr>
                  <w:r>
                    <w:t>How to customize themes yourself</w:t>
                  </w:r>
                </w:p>
                <w:p w14:paraId="0A7CEA2A" w14:textId="77777777" w:rsidR="0088132C" w:rsidRDefault="0088132C" w:rsidP="00457779">
                  <w:pPr>
                    <w:pStyle w:val="BodyBullets"/>
                  </w:pPr>
                  <w:r>
                    <w:t>How to develop custom features inside the WordPress CMS</w:t>
                  </w:r>
                </w:p>
              </w:tc>
            </w:tr>
          </w:tbl>
          <w:p w14:paraId="505EFE06"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05C6C238" w14:textId="77777777" w:rsidTr="00B05CBF">
              <w:tc>
                <w:tcPr>
                  <w:tcW w:w="8460" w:type="dxa"/>
                  <w:tcBorders>
                    <w:bottom w:val="single" w:sz="4" w:space="0" w:color="BFBFBF"/>
                  </w:tcBorders>
                </w:tcPr>
                <w:p w14:paraId="6744178D" w14:textId="77777777" w:rsidR="002922A2" w:rsidRDefault="002922A2" w:rsidP="00403268">
                  <w:pPr>
                    <w:pStyle w:val="ChapterSubtitle"/>
                  </w:pPr>
                  <w:r>
                    <w:t>Approximate Time</w:t>
                  </w:r>
                </w:p>
                <w:p w14:paraId="3A48613A" w14:textId="5CEA1649" w:rsidR="002922A2" w:rsidRDefault="002922A2" w:rsidP="003E5BAD">
                  <w:pPr>
                    <w:pStyle w:val="BodyMain"/>
                  </w:pPr>
                  <w:r>
                    <w:t xml:space="preserve">The </w:t>
                  </w:r>
                  <w:r w:rsidR="00FA7C05">
                    <w:t>exercise</w:t>
                  </w:r>
                  <w:r>
                    <w:t xml:space="preserve">s in this lab should </w:t>
                  </w:r>
                  <w:r w:rsidR="00CA149E">
                    <w:t>take approximately</w:t>
                  </w:r>
                  <w:r w:rsidR="000C6B1C">
                    <w:t xml:space="preserve"> </w:t>
                  </w:r>
                  <w:r w:rsidR="003E5BAD">
                    <w:t>12</w:t>
                  </w:r>
                  <w:r w:rsidR="0088132C">
                    <w:t>0 minutes to complete.</w:t>
                  </w:r>
                </w:p>
              </w:tc>
            </w:tr>
            <w:tr w:rsidR="002922A2" w14:paraId="176E1821" w14:textId="77777777" w:rsidTr="00B05CBF">
              <w:tc>
                <w:tcPr>
                  <w:tcW w:w="8460" w:type="dxa"/>
                  <w:tcBorders>
                    <w:left w:val="nil"/>
                    <w:bottom w:val="nil"/>
                    <w:right w:val="nil"/>
                  </w:tcBorders>
                </w:tcPr>
                <w:p w14:paraId="35159125" w14:textId="77777777" w:rsidR="002922A2" w:rsidRDefault="002922A2" w:rsidP="00403268">
                  <w:pPr>
                    <w:pStyle w:val="BodyMain"/>
                  </w:pPr>
                </w:p>
              </w:tc>
            </w:tr>
          </w:tbl>
          <w:p w14:paraId="75A05BBD" w14:textId="77777777" w:rsidR="002922A2" w:rsidRPr="000855BF" w:rsidRDefault="002922A2" w:rsidP="00B05CBF"/>
        </w:tc>
      </w:tr>
      <w:tr w:rsidR="00644293" w:rsidRPr="005F7E37" w14:paraId="516D4AD8" w14:textId="77777777" w:rsidTr="00FE7491">
        <w:tc>
          <w:tcPr>
            <w:tcW w:w="9810" w:type="dxa"/>
            <w:shd w:val="clear" w:color="auto" w:fill="404040"/>
          </w:tcPr>
          <w:p w14:paraId="396659A7" w14:textId="77777777" w:rsidR="00644293" w:rsidRDefault="00644293" w:rsidP="00DD4BBE"/>
          <w:p w14:paraId="268A245A" w14:textId="77777777" w:rsidR="00644293" w:rsidRPr="00247AB7" w:rsidRDefault="00644293" w:rsidP="00DD4BBE">
            <w:pPr>
              <w:pStyle w:val="ChapterBookTitle"/>
            </w:pPr>
            <w:r w:rsidRPr="00247AB7">
              <w:t>Fundamentals of Web Development</w:t>
            </w:r>
            <w:r>
              <w:t>, 2</w:t>
            </w:r>
            <w:r w:rsidRPr="00896C27">
              <w:rPr>
                <w:vertAlign w:val="superscript"/>
              </w:rPr>
              <w:t>nd</w:t>
            </w:r>
            <w:r>
              <w:t xml:space="preserve"> Ed</w:t>
            </w:r>
            <w:r w:rsidRPr="00247AB7">
              <w:t xml:space="preserve"> </w:t>
            </w:r>
          </w:p>
          <w:p w14:paraId="1CA14B84" w14:textId="77777777" w:rsidR="00644293" w:rsidRPr="00247AB7" w:rsidRDefault="00644293" w:rsidP="00DD4BBE">
            <w:pPr>
              <w:pStyle w:val="ChapterBookTitle"/>
            </w:pPr>
          </w:p>
          <w:p w14:paraId="72DAD0FB" w14:textId="77777777" w:rsidR="00644293" w:rsidRPr="00247AB7" w:rsidRDefault="00644293" w:rsidP="00DD4BBE">
            <w:pPr>
              <w:pStyle w:val="ChapterBookTitle"/>
            </w:pPr>
          </w:p>
          <w:p w14:paraId="4F9018B4" w14:textId="77777777" w:rsidR="00644293" w:rsidRPr="00247AB7" w:rsidRDefault="00644293" w:rsidP="00DD4BBE">
            <w:pPr>
              <w:pStyle w:val="ChapterAuthor"/>
            </w:pPr>
            <w:r w:rsidRPr="00247AB7">
              <w:t xml:space="preserve">Randy Connolly </w:t>
            </w:r>
            <w:r w:rsidRPr="00247AB7">
              <w:rPr>
                <w:color w:val="FFFFFF"/>
              </w:rPr>
              <w:t>and</w:t>
            </w:r>
            <w:r w:rsidRPr="00247AB7">
              <w:t xml:space="preserve"> Ricardo Hoar</w:t>
            </w:r>
          </w:p>
          <w:p w14:paraId="4F036CAF" w14:textId="77777777" w:rsidR="00644293" w:rsidRPr="004510ED" w:rsidRDefault="00644293" w:rsidP="00B05CBF"/>
        </w:tc>
      </w:tr>
      <w:tr w:rsidR="00644293" w:rsidRPr="005F7E37" w14:paraId="137278BB" w14:textId="77777777" w:rsidTr="00FE7491">
        <w:tc>
          <w:tcPr>
            <w:tcW w:w="9810" w:type="dxa"/>
            <w:shd w:val="clear" w:color="auto" w:fill="DCA806"/>
          </w:tcPr>
          <w:p w14:paraId="6610A467" w14:textId="77777777" w:rsidR="00644293" w:rsidRDefault="00644293" w:rsidP="00DD4BBE"/>
          <w:p w14:paraId="277FFCA7" w14:textId="77777777" w:rsidR="00644293" w:rsidRDefault="00644293" w:rsidP="00DD4BBE">
            <w:pPr>
              <w:pStyle w:val="ChapterFinePrint"/>
            </w:pPr>
            <w:r w:rsidRPr="0025067A">
              <w:t xml:space="preserve">Textbook by Pearson </w:t>
            </w:r>
            <w:r>
              <w:br/>
            </w:r>
            <w:r w:rsidRPr="0025067A">
              <w:t>http://www.</w:t>
            </w:r>
            <w:r>
              <w:t>funwebdev</w:t>
            </w:r>
            <w:r w:rsidRPr="0025067A">
              <w:t>.com</w:t>
            </w:r>
          </w:p>
          <w:p w14:paraId="740C6875" w14:textId="77777777" w:rsidR="00644293" w:rsidRDefault="00644293" w:rsidP="00DD4BBE">
            <w:pPr>
              <w:pStyle w:val="ChapterFinePrint"/>
            </w:pPr>
          </w:p>
          <w:p w14:paraId="1B104FE2" w14:textId="5A9E575A" w:rsidR="00644293" w:rsidRDefault="00A728CE" w:rsidP="00DD4BBE">
            <w:pPr>
              <w:pStyle w:val="ChapterFinePrint"/>
            </w:pPr>
            <w:r>
              <w:t>Date Last Revised: May 20</w:t>
            </w:r>
            <w:r w:rsidR="00644293">
              <w:t>, 2017</w:t>
            </w:r>
          </w:p>
          <w:p w14:paraId="76897C4C" w14:textId="77777777" w:rsidR="00644293" w:rsidRDefault="00644293" w:rsidP="00B05CBF">
            <w:pPr>
              <w:pStyle w:val="ChapterFinePrint"/>
            </w:pPr>
          </w:p>
        </w:tc>
      </w:tr>
    </w:tbl>
    <w:p w14:paraId="298E60FF" w14:textId="77777777" w:rsidR="00DA5193" w:rsidRPr="00701CD8" w:rsidRDefault="00DA5193" w:rsidP="00701CD8">
      <w:pPr>
        <w:pStyle w:val="BodyMain"/>
      </w:pPr>
      <w:r>
        <w:lastRenderedPageBreak/>
        <w:br w:type="page"/>
      </w:r>
    </w:p>
    <w:p w14:paraId="562BDFEA" w14:textId="77777777" w:rsidR="00FA12C6" w:rsidRDefault="000C6B1C">
      <w:pPr>
        <w:pStyle w:val="Heading2"/>
      </w:pPr>
      <w:r>
        <w:lastRenderedPageBreak/>
        <w:t>Title</w:t>
      </w:r>
      <w:r w:rsidR="004D5CDB">
        <w:t xml:space="preserve"> </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91B04D4" w14:textId="77777777" w:rsidTr="00B05CBF">
        <w:trPr>
          <w:gridBefore w:val="1"/>
          <w:wBefore w:w="450" w:type="dxa"/>
        </w:trPr>
        <w:tc>
          <w:tcPr>
            <w:tcW w:w="7650" w:type="dxa"/>
            <w:tcBorders>
              <w:bottom w:val="single" w:sz="4" w:space="0" w:color="000080"/>
            </w:tcBorders>
            <w:shd w:val="clear" w:color="auto" w:fill="404040"/>
          </w:tcPr>
          <w:p w14:paraId="6C3A0692" w14:textId="77777777" w:rsidR="00FA12C6" w:rsidRDefault="00FA12C6" w:rsidP="00E95411">
            <w:pPr>
              <w:pStyle w:val="TableStepHead"/>
            </w:pPr>
            <w:r>
              <w:br w:type="page"/>
              <w:t xml:space="preserve"> Preparing Directories</w:t>
            </w:r>
          </w:p>
        </w:tc>
      </w:tr>
      <w:tr w:rsidR="00FA12C6" w14:paraId="55476BC7" w14:textId="77777777">
        <w:tc>
          <w:tcPr>
            <w:tcW w:w="450" w:type="dxa"/>
            <w:tcBorders>
              <w:right w:val="nil"/>
            </w:tcBorders>
          </w:tcPr>
          <w:p w14:paraId="6C95012B" w14:textId="77777777" w:rsidR="00FA12C6" w:rsidRDefault="00857E8C">
            <w:pPr>
              <w:pStyle w:val="TableNumber"/>
            </w:pPr>
            <w:r>
              <w:t>1</w:t>
            </w:r>
          </w:p>
        </w:tc>
        <w:tc>
          <w:tcPr>
            <w:tcW w:w="7650" w:type="dxa"/>
            <w:tcBorders>
              <w:top w:val="nil"/>
              <w:left w:val="nil"/>
              <w:bottom w:val="nil"/>
            </w:tcBorders>
          </w:tcPr>
          <w:p w14:paraId="2B5ACBC1" w14:textId="77777777" w:rsidR="00FA12C6" w:rsidRDefault="00FA12C6" w:rsidP="000E7DDD">
            <w:pPr>
              <w:pStyle w:val="TableText"/>
            </w:pPr>
            <w:r>
              <w:t xml:space="preserve">If you haven’t done so already, create a folder in your personal drive </w:t>
            </w:r>
            <w:r w:rsidR="00740A25">
              <w:t>for all the labs for this book</w:t>
            </w:r>
            <w:r>
              <w:t>.</w:t>
            </w:r>
          </w:p>
        </w:tc>
      </w:tr>
      <w:tr w:rsidR="00FA12C6" w14:paraId="1164303D" w14:textId="77777777">
        <w:tc>
          <w:tcPr>
            <w:tcW w:w="450" w:type="dxa"/>
            <w:tcBorders>
              <w:right w:val="nil"/>
            </w:tcBorders>
          </w:tcPr>
          <w:p w14:paraId="2FFE81C4" w14:textId="77777777" w:rsidR="00FA12C6" w:rsidRDefault="00857E8C">
            <w:pPr>
              <w:pStyle w:val="TableNumber"/>
            </w:pPr>
            <w:r>
              <w:t>2</w:t>
            </w:r>
          </w:p>
        </w:tc>
        <w:tc>
          <w:tcPr>
            <w:tcW w:w="7650" w:type="dxa"/>
            <w:tcBorders>
              <w:top w:val="nil"/>
              <w:left w:val="nil"/>
            </w:tcBorders>
          </w:tcPr>
          <w:p w14:paraId="51C51930" w14:textId="77777777" w:rsidR="00FA12C6" w:rsidRDefault="00FA12C6" w:rsidP="000E7DDD">
            <w:pPr>
              <w:pStyle w:val="TableText"/>
            </w:pPr>
            <w:r>
              <w:t>From the</w:t>
            </w:r>
            <w:r w:rsidR="00857E8C">
              <w:t xml:space="preserve"> main</w:t>
            </w:r>
            <w:r>
              <w:t xml:space="preserve"> </w:t>
            </w:r>
            <w:r w:rsidRPr="00857E8C">
              <w:rPr>
                <w:rStyle w:val="CodeChar"/>
              </w:rPr>
              <w:t>labs</w:t>
            </w:r>
            <w:r>
              <w:t xml:space="preserve"> folder </w:t>
            </w:r>
            <w:r w:rsidR="00857E8C">
              <w:t xml:space="preserve">(either downloaded from the textbook’s web site using </w:t>
            </w:r>
            <w:r w:rsidR="00B81998">
              <w:t xml:space="preserve">the </w:t>
            </w:r>
            <w:r w:rsidR="00857E8C">
              <w:t xml:space="preserve">code provided with </w:t>
            </w:r>
            <w:r w:rsidR="00B81998">
              <w:t>the text</w:t>
            </w:r>
            <w:r w:rsidR="00857E8C">
              <w:t>book or in a common location provided by your instructor)</w:t>
            </w:r>
            <w:r>
              <w:t xml:space="preserve">, copy the folder titled </w:t>
            </w:r>
            <w:r w:rsidR="00DD6AA9">
              <w:rPr>
                <w:rStyle w:val="CodeChar"/>
              </w:rPr>
              <w:t>lab</w:t>
            </w:r>
            <w:r w:rsidR="00DA19E9">
              <w:rPr>
                <w:rStyle w:val="CodeChar"/>
              </w:rPr>
              <w:t>0</w:t>
            </w:r>
            <w:r w:rsidR="000C6B1C">
              <w:rPr>
                <w:rStyle w:val="CodeChar"/>
              </w:rPr>
              <w:t>X</w:t>
            </w:r>
            <w:r>
              <w:rPr>
                <w:rStyle w:val="inline"/>
              </w:rPr>
              <w:t xml:space="preserve"> </w:t>
            </w:r>
            <w:r>
              <w:t xml:space="preserve">to your course folder created in step </w:t>
            </w:r>
            <w:r w:rsidR="00857E8C">
              <w:t>one</w:t>
            </w:r>
            <w:r>
              <w:t>.</w:t>
            </w:r>
          </w:p>
        </w:tc>
      </w:tr>
    </w:tbl>
    <w:p w14:paraId="4B9B59EB" w14:textId="77777777" w:rsidR="00130841" w:rsidRDefault="002C79B9" w:rsidP="00130841">
      <w:pPr>
        <w:pStyle w:val="BodyMainSpaceAbove"/>
      </w:pPr>
      <w:r>
        <w:t>For this lab you will require a webserver with PHP and MySQL that you should have set up in previous chapters.</w:t>
      </w:r>
    </w:p>
    <w:p w14:paraId="21D56A55" w14:textId="77777777" w:rsidR="002C79B9" w:rsidRDefault="002C79B9" w:rsidP="002C79B9">
      <w:pPr>
        <w:pStyle w:val="BodyMain"/>
      </w:pPr>
      <w:r>
        <w:t>Since this chapter uses the Wordpress CMS, there are some sections that will defer you to Wordpress documentation, which might be updated as new versions are released. Learning how to use the online documentation is an important skill to develop.</w:t>
      </w:r>
    </w:p>
    <w:p w14:paraId="76A3E3F4" w14:textId="5696E076" w:rsidR="004D7028" w:rsidRPr="002C79B9" w:rsidRDefault="004D7028" w:rsidP="004D7028">
      <w:pPr>
        <w:pStyle w:val="Heading2"/>
      </w:pPr>
      <w:r>
        <w:t>Getting Started with WordPress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74426B42" w14:textId="77777777" w:rsidTr="00B05CBF">
        <w:trPr>
          <w:gridBefore w:val="1"/>
          <w:wBefore w:w="450" w:type="dxa"/>
        </w:trPr>
        <w:tc>
          <w:tcPr>
            <w:tcW w:w="7650" w:type="dxa"/>
            <w:tcBorders>
              <w:bottom w:val="single" w:sz="4" w:space="0" w:color="000080"/>
            </w:tcBorders>
            <w:shd w:val="clear" w:color="auto" w:fill="404040"/>
          </w:tcPr>
          <w:p w14:paraId="135D102E" w14:textId="66DF8836" w:rsidR="00FA12C6" w:rsidRDefault="00FA12C6" w:rsidP="002C79B9">
            <w:pPr>
              <w:pStyle w:val="TableStepHead"/>
            </w:pPr>
            <w:r>
              <w:br w:type="page"/>
            </w:r>
            <w:r w:rsidR="00FA7C05">
              <w:rPr>
                <w:rStyle w:val="TableHeadingChar"/>
              </w:rPr>
              <w:t>Exercise</w:t>
            </w:r>
            <w:r w:rsidR="0031499A">
              <w:rPr>
                <w:rStyle w:val="TableHeadingChar"/>
              </w:rPr>
              <w:t xml:space="preserve"> </w:t>
            </w:r>
            <w:r w:rsidR="00A536F3">
              <w:rPr>
                <w:rStyle w:val="TableHeadingChar"/>
              </w:rPr>
              <w:t>21</w:t>
            </w:r>
            <w:r w:rsidR="002C79B9">
              <w:rPr>
                <w:rStyle w:val="TableHeadingChar"/>
              </w:rPr>
              <w:t>.1 Set Up WordPress</w:t>
            </w:r>
          </w:p>
        </w:tc>
      </w:tr>
      <w:tr w:rsidR="00682393" w14:paraId="5E7F960E" w14:textId="77777777" w:rsidTr="0088132C">
        <w:tc>
          <w:tcPr>
            <w:tcW w:w="450" w:type="dxa"/>
            <w:tcBorders>
              <w:top w:val="nil"/>
              <w:left w:val="nil"/>
              <w:bottom w:val="nil"/>
              <w:right w:val="nil"/>
            </w:tcBorders>
          </w:tcPr>
          <w:p w14:paraId="3319A5CF" w14:textId="77777777" w:rsidR="00682393" w:rsidRDefault="00682393" w:rsidP="00FB0636">
            <w:pPr>
              <w:pStyle w:val="TableNumber"/>
            </w:pPr>
            <w:r>
              <w:t>1</w:t>
            </w:r>
          </w:p>
        </w:tc>
        <w:tc>
          <w:tcPr>
            <w:tcW w:w="7650" w:type="dxa"/>
            <w:tcBorders>
              <w:top w:val="nil"/>
              <w:left w:val="nil"/>
              <w:bottom w:val="nil"/>
              <w:right w:val="nil"/>
            </w:tcBorders>
          </w:tcPr>
          <w:p w14:paraId="79FAC026" w14:textId="55FEA5EB" w:rsidR="002C79B9" w:rsidRDefault="002C79B9" w:rsidP="000E7DDD">
            <w:pPr>
              <w:pStyle w:val="TableText"/>
            </w:pPr>
            <w:r>
              <w:t>For this example you will need a folder to store all the WordPress files. In our case we named the folder lab</w:t>
            </w:r>
            <w:r w:rsidR="00A536F3">
              <w:t>21</w:t>
            </w:r>
            <w:r>
              <w:t>.</w:t>
            </w:r>
          </w:p>
          <w:p w14:paraId="23AA7CB9" w14:textId="72893A22" w:rsidR="00682393" w:rsidRPr="002C79B9" w:rsidRDefault="002C79B9" w:rsidP="000E7DDD">
            <w:pPr>
              <w:pStyle w:val="TableText"/>
            </w:pPr>
            <w:r w:rsidRPr="002C79B9">
              <w:t>Note:  If you want to use this WordPress CMS for another task, consider using the name of</w:t>
            </w:r>
            <w:r w:rsidR="00185268">
              <w:t xml:space="preserve"> the domain you will be hosting as the name for the folder.</w:t>
            </w:r>
          </w:p>
        </w:tc>
      </w:tr>
      <w:tr w:rsidR="002C79B9" w14:paraId="2D6A4883" w14:textId="77777777" w:rsidTr="0088132C">
        <w:trPr>
          <w:trHeight w:val="426"/>
        </w:trPr>
        <w:tc>
          <w:tcPr>
            <w:tcW w:w="450" w:type="dxa"/>
            <w:tcBorders>
              <w:top w:val="nil"/>
              <w:left w:val="nil"/>
              <w:bottom w:val="nil"/>
              <w:right w:val="nil"/>
            </w:tcBorders>
          </w:tcPr>
          <w:p w14:paraId="5FAC708C" w14:textId="77777777" w:rsidR="002C79B9" w:rsidRDefault="002C79B9" w:rsidP="00FB0636">
            <w:pPr>
              <w:pStyle w:val="TableNumber"/>
            </w:pPr>
            <w:r>
              <w:t>2</w:t>
            </w:r>
          </w:p>
        </w:tc>
        <w:tc>
          <w:tcPr>
            <w:tcW w:w="7650" w:type="dxa"/>
            <w:tcBorders>
              <w:top w:val="nil"/>
              <w:left w:val="nil"/>
              <w:bottom w:val="nil"/>
              <w:right w:val="nil"/>
            </w:tcBorders>
          </w:tcPr>
          <w:p w14:paraId="7566A66A" w14:textId="77777777" w:rsidR="002C79B9" w:rsidRDefault="002C79B9" w:rsidP="000E7DDD">
            <w:pPr>
              <w:pStyle w:val="TableText"/>
            </w:pPr>
            <w:r>
              <w:t>One the folder is created, enter the folder on the command line and download the latest version of WordPress using the following command:</w:t>
            </w:r>
          </w:p>
          <w:p w14:paraId="7E0B1E80" w14:textId="77777777" w:rsidR="002C79B9" w:rsidRDefault="002C79B9" w:rsidP="000E7DDD">
            <w:pPr>
              <w:pStyle w:val="TableText"/>
            </w:pPr>
          </w:p>
          <w:p w14:paraId="0B9E0738" w14:textId="77777777" w:rsidR="002C79B9" w:rsidRDefault="002C79B9" w:rsidP="002C79B9">
            <w:pPr>
              <w:pStyle w:val="Code"/>
            </w:pPr>
            <w:r w:rsidRPr="002C79B9">
              <w:t>curl -O https://wordpress.org/latest.tar.gz</w:t>
            </w:r>
          </w:p>
          <w:p w14:paraId="4887A66A" w14:textId="77777777" w:rsidR="002C79B9" w:rsidRDefault="002C79B9" w:rsidP="000E7DDD">
            <w:pPr>
              <w:pStyle w:val="TableText"/>
            </w:pPr>
          </w:p>
          <w:p w14:paraId="17081DC2" w14:textId="77777777" w:rsidR="002C79B9" w:rsidRPr="002C79B9" w:rsidRDefault="002C79B9" w:rsidP="000E7DDD">
            <w:pPr>
              <w:pStyle w:val="TableText"/>
            </w:pPr>
            <w:r w:rsidRPr="002C79B9">
              <w:t>Note: There are other ways to download the Wordpress archive to your server, including downloading through a browser and transferring manually.</w:t>
            </w:r>
          </w:p>
        </w:tc>
      </w:tr>
      <w:tr w:rsidR="002C79B9" w14:paraId="38C1DC09" w14:textId="77777777" w:rsidTr="0088132C">
        <w:trPr>
          <w:trHeight w:val="423"/>
        </w:trPr>
        <w:tc>
          <w:tcPr>
            <w:tcW w:w="450" w:type="dxa"/>
            <w:tcBorders>
              <w:top w:val="nil"/>
              <w:left w:val="nil"/>
              <w:bottom w:val="nil"/>
              <w:right w:val="nil"/>
            </w:tcBorders>
          </w:tcPr>
          <w:p w14:paraId="616C836F" w14:textId="77777777" w:rsidR="002C79B9" w:rsidRDefault="002C79B9" w:rsidP="00FB0636">
            <w:pPr>
              <w:pStyle w:val="TableNumber"/>
            </w:pPr>
            <w:r>
              <w:t>3</w:t>
            </w:r>
          </w:p>
        </w:tc>
        <w:tc>
          <w:tcPr>
            <w:tcW w:w="7650" w:type="dxa"/>
            <w:tcBorders>
              <w:top w:val="nil"/>
              <w:left w:val="nil"/>
              <w:bottom w:val="nil"/>
              <w:right w:val="nil"/>
            </w:tcBorders>
          </w:tcPr>
          <w:p w14:paraId="1AFB1BDC" w14:textId="77777777" w:rsidR="002C79B9" w:rsidRDefault="002C79B9" w:rsidP="000E7DDD">
            <w:pPr>
              <w:pStyle w:val="TableText"/>
            </w:pPr>
            <w:r>
              <w:t xml:space="preserve">With the </w:t>
            </w:r>
            <w:r w:rsidRPr="002C79B9">
              <w:rPr>
                <w:rStyle w:val="MarginNote-URL"/>
              </w:rPr>
              <w:t>.tar.gz</w:t>
            </w:r>
            <w:r>
              <w:t xml:space="preserve"> archive downloaded, it can be extracted with a single command on the command line:</w:t>
            </w:r>
          </w:p>
          <w:p w14:paraId="2E6874EE" w14:textId="77777777" w:rsidR="002C79B9" w:rsidRDefault="002C79B9" w:rsidP="000E7DDD">
            <w:pPr>
              <w:pStyle w:val="TableText"/>
            </w:pPr>
          </w:p>
          <w:p w14:paraId="785A962A" w14:textId="77777777" w:rsidR="002C79B9" w:rsidRDefault="002C79B9" w:rsidP="002C79B9">
            <w:pPr>
              <w:pStyle w:val="Code"/>
            </w:pPr>
            <w:r>
              <w:t xml:space="preserve">tar –xzvf  </w:t>
            </w:r>
            <w:r w:rsidRPr="002C79B9">
              <w:t>latest.tar.gz</w:t>
            </w:r>
          </w:p>
          <w:p w14:paraId="463FC2F1" w14:textId="77777777" w:rsidR="002C79B9" w:rsidRDefault="002C79B9" w:rsidP="002C79B9">
            <w:pPr>
              <w:pStyle w:val="Code"/>
            </w:pPr>
          </w:p>
          <w:p w14:paraId="172670CB" w14:textId="77777777" w:rsidR="002C79B9" w:rsidRDefault="002C79B9" w:rsidP="000E7DDD">
            <w:pPr>
              <w:pStyle w:val="TableText"/>
            </w:pPr>
            <w:r>
              <w:t xml:space="preserve">The above command extracts the archive into a folder named </w:t>
            </w:r>
            <w:r w:rsidRPr="002C79B9">
              <w:rPr>
                <w:rStyle w:val="MarginNote-URL"/>
              </w:rPr>
              <w:t>wordpress</w:t>
            </w:r>
            <w:r>
              <w:t xml:space="preserve"> </w:t>
            </w:r>
          </w:p>
        </w:tc>
      </w:tr>
      <w:tr w:rsidR="002C79B9" w14:paraId="2AFD6CDD" w14:textId="77777777" w:rsidTr="0088132C">
        <w:trPr>
          <w:trHeight w:val="423"/>
        </w:trPr>
        <w:tc>
          <w:tcPr>
            <w:tcW w:w="450" w:type="dxa"/>
            <w:tcBorders>
              <w:top w:val="nil"/>
              <w:left w:val="nil"/>
              <w:bottom w:val="nil"/>
              <w:right w:val="nil"/>
            </w:tcBorders>
          </w:tcPr>
          <w:p w14:paraId="00231945" w14:textId="77777777" w:rsidR="002C79B9" w:rsidRDefault="002C79B9" w:rsidP="00FB0636">
            <w:pPr>
              <w:pStyle w:val="TableNumber"/>
            </w:pPr>
            <w:r>
              <w:t>4</w:t>
            </w:r>
          </w:p>
        </w:tc>
        <w:tc>
          <w:tcPr>
            <w:tcW w:w="7650" w:type="dxa"/>
            <w:tcBorders>
              <w:top w:val="nil"/>
              <w:left w:val="nil"/>
              <w:bottom w:val="nil"/>
              <w:right w:val="nil"/>
            </w:tcBorders>
          </w:tcPr>
          <w:p w14:paraId="5D8D10EE" w14:textId="77777777" w:rsidR="002C79B9" w:rsidRDefault="002C79B9" w:rsidP="000E7DDD">
            <w:pPr>
              <w:pStyle w:val="TableText"/>
            </w:pPr>
            <w:r>
              <w:t xml:space="preserve">Now, you must create the </w:t>
            </w:r>
            <w:r w:rsidRPr="002C79B9">
              <w:rPr>
                <w:rStyle w:val="MarginNote-URL"/>
              </w:rPr>
              <w:t>wp-config.php</w:t>
            </w:r>
            <w:r>
              <w:t xml:space="preserve"> file based on the </w:t>
            </w:r>
            <w:r w:rsidRPr="002C79B9">
              <w:rPr>
                <w:rStyle w:val="MarginNote-URL"/>
              </w:rPr>
              <w:t>wp-config-sample.php</w:t>
            </w:r>
            <w:r>
              <w:t xml:space="preserve"> </w:t>
            </w:r>
            <w:r>
              <w:lastRenderedPageBreak/>
              <w:t>file. Begin by making a copy of the provided file into the destination file name:</w:t>
            </w:r>
          </w:p>
          <w:p w14:paraId="07CF6264" w14:textId="77777777" w:rsidR="002C79B9" w:rsidRDefault="002C79B9" w:rsidP="000E7DDD">
            <w:pPr>
              <w:pStyle w:val="TableText"/>
            </w:pPr>
          </w:p>
          <w:p w14:paraId="39FE55B8" w14:textId="77777777" w:rsidR="002C79B9" w:rsidRDefault="002C79B9" w:rsidP="002C79B9">
            <w:pPr>
              <w:pStyle w:val="Code"/>
            </w:pPr>
            <w:r w:rsidRPr="002C79B9">
              <w:t>cp wp-config-sample.php wp-config.php</w:t>
            </w:r>
          </w:p>
          <w:p w14:paraId="14CE8D6D" w14:textId="77777777" w:rsidR="00361F61" w:rsidRDefault="00361F61" w:rsidP="002C79B9">
            <w:pPr>
              <w:pStyle w:val="Code"/>
            </w:pPr>
          </w:p>
          <w:p w14:paraId="6D2B40F1" w14:textId="77777777" w:rsidR="002C79B9" w:rsidRDefault="002C79B9" w:rsidP="000E7DDD">
            <w:pPr>
              <w:pStyle w:val="TableText"/>
            </w:pPr>
            <w:r>
              <w:t>Now configure the known aspects of the WordPress site in that file. In particular you will need to set up the database host, username and password. We suggest using phpMyAdmin tp create a new database and database user for your site (see Chapter 11 for more details on this).</w:t>
            </w:r>
          </w:p>
          <w:p w14:paraId="2F675A3C" w14:textId="77777777" w:rsidR="002C79B9" w:rsidRDefault="002C79B9" w:rsidP="000E7DDD">
            <w:pPr>
              <w:pStyle w:val="TableText"/>
            </w:pPr>
          </w:p>
        </w:tc>
      </w:tr>
      <w:tr w:rsidR="002C79B9" w14:paraId="318DB8D6" w14:textId="77777777" w:rsidTr="0088132C">
        <w:trPr>
          <w:trHeight w:val="423"/>
        </w:trPr>
        <w:tc>
          <w:tcPr>
            <w:tcW w:w="450" w:type="dxa"/>
            <w:tcBorders>
              <w:top w:val="nil"/>
              <w:left w:val="nil"/>
              <w:bottom w:val="nil"/>
              <w:right w:val="nil"/>
            </w:tcBorders>
          </w:tcPr>
          <w:p w14:paraId="5746358C" w14:textId="77777777" w:rsidR="002C79B9" w:rsidRDefault="002C79B9" w:rsidP="00FB0636">
            <w:pPr>
              <w:pStyle w:val="TableNumber"/>
            </w:pPr>
          </w:p>
        </w:tc>
        <w:tc>
          <w:tcPr>
            <w:tcW w:w="7650" w:type="dxa"/>
            <w:tcBorders>
              <w:top w:val="nil"/>
              <w:left w:val="nil"/>
              <w:bottom w:val="nil"/>
              <w:right w:val="nil"/>
            </w:tcBorders>
          </w:tcPr>
          <w:p w14:paraId="3B811ED7" w14:textId="2D59117A" w:rsidR="002C79B9" w:rsidRDefault="002C79B9" w:rsidP="000E7DDD">
            <w:pPr>
              <w:pStyle w:val="TableText"/>
            </w:pPr>
            <w:r>
              <w:t xml:space="preserve">With </w:t>
            </w:r>
            <w:r w:rsidRPr="00D7552E">
              <w:rPr>
                <w:rStyle w:val="MarginNote-URL"/>
              </w:rPr>
              <w:t>wp-config.php</w:t>
            </w:r>
            <w:r>
              <w:t xml:space="preserve"> set up., when you visit </w:t>
            </w:r>
            <w:hyperlink r:id="rId9" w:history="1">
              <w:r w:rsidRPr="00D7552E">
                <w:rPr>
                  <w:rStyle w:val="MarginNote-URL"/>
                </w:rPr>
                <w:t>http://localhost/lab</w:t>
              </w:r>
              <w:r w:rsidR="00A536F3">
                <w:rPr>
                  <w:rStyle w:val="MarginNote-URL"/>
                </w:rPr>
                <w:t>21</w:t>
              </w:r>
              <w:r w:rsidRPr="00D7552E">
                <w:rPr>
                  <w:rStyle w:val="MarginNote-URL"/>
                </w:rPr>
                <w:t>/wordpress/</w:t>
              </w:r>
            </w:hyperlink>
            <w:r>
              <w:t xml:space="preserve"> (or whatever URL is associated with your new WordPress installation</w:t>
            </w:r>
            <w:r w:rsidR="00D7552E">
              <w:t>)</w:t>
            </w:r>
            <w:r>
              <w:t xml:space="preserve"> </w:t>
            </w:r>
            <w:r w:rsidR="00D7552E">
              <w:t>you can follow the directions o</w:t>
            </w:r>
            <w:r>
              <w:t xml:space="preserve">n the </w:t>
            </w:r>
            <w:r w:rsidR="00D7552E">
              <w:t xml:space="preserve">browser to complete your setup as shown in Figure </w:t>
            </w:r>
            <w:r w:rsidR="00A536F3">
              <w:t>21</w:t>
            </w:r>
            <w:r w:rsidR="00D7552E">
              <w:t>.1</w:t>
            </w:r>
          </w:p>
          <w:p w14:paraId="6388F5EB" w14:textId="77777777" w:rsidR="00D7552E" w:rsidRDefault="00D7552E" w:rsidP="00D7552E">
            <w:pPr>
              <w:pStyle w:val="FigureImage"/>
            </w:pPr>
            <w:r>
              <w:rPr>
                <w:noProof/>
              </w:rPr>
              <w:drawing>
                <wp:inline distT="0" distB="0" distL="0" distR="0" wp14:anchorId="78C6F466" wp14:editId="039AD4D6">
                  <wp:extent cx="4720590" cy="49028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0.21.59 AM.png"/>
                          <pic:cNvPicPr/>
                        </pic:nvPicPr>
                        <pic:blipFill>
                          <a:blip r:embed="rId10">
                            <a:extLst>
                              <a:ext uri="{28A0092B-C50C-407E-A947-70E740481C1C}">
                                <a14:useLocalDpi xmlns:a14="http://schemas.microsoft.com/office/drawing/2010/main" val="0"/>
                              </a:ext>
                            </a:extLst>
                          </a:blip>
                          <a:stretch>
                            <a:fillRect/>
                          </a:stretch>
                        </pic:blipFill>
                        <pic:spPr>
                          <a:xfrm>
                            <a:off x="0" y="0"/>
                            <a:ext cx="4720590" cy="4902835"/>
                          </a:xfrm>
                          <a:prstGeom prst="rect">
                            <a:avLst/>
                          </a:prstGeom>
                        </pic:spPr>
                      </pic:pic>
                    </a:graphicData>
                  </a:graphic>
                </wp:inline>
              </w:drawing>
            </w:r>
          </w:p>
          <w:p w14:paraId="184F3415" w14:textId="1E88197A" w:rsidR="00D7552E" w:rsidRPr="00D7552E" w:rsidRDefault="00D7552E" w:rsidP="00D7552E">
            <w:pPr>
              <w:pStyle w:val="Caption"/>
            </w:pPr>
            <w:r>
              <w:t xml:space="preserve">Figure </w:t>
            </w:r>
            <w:r w:rsidR="00A536F3">
              <w:t>21</w:t>
            </w:r>
            <w:r>
              <w:t xml:space="preserve">.1 Screenshot of the WordPress Installation Questionnaire once wp-config.php </w:t>
            </w:r>
            <w:r>
              <w:lastRenderedPageBreak/>
              <w:t>is set up to connect to your database.</w:t>
            </w:r>
          </w:p>
        </w:tc>
      </w:tr>
      <w:tr w:rsidR="00D7552E" w14:paraId="6EF22991" w14:textId="77777777" w:rsidTr="0088132C">
        <w:trPr>
          <w:trHeight w:val="423"/>
        </w:trPr>
        <w:tc>
          <w:tcPr>
            <w:tcW w:w="450" w:type="dxa"/>
            <w:tcBorders>
              <w:top w:val="nil"/>
              <w:left w:val="nil"/>
              <w:bottom w:val="nil"/>
              <w:right w:val="nil"/>
            </w:tcBorders>
          </w:tcPr>
          <w:p w14:paraId="24F8ADDB" w14:textId="77777777" w:rsidR="00D7552E" w:rsidRDefault="00D7552E" w:rsidP="00D7552E">
            <w:pPr>
              <w:pStyle w:val="TableNumber"/>
              <w:jc w:val="left"/>
            </w:pPr>
          </w:p>
        </w:tc>
        <w:tc>
          <w:tcPr>
            <w:tcW w:w="7650" w:type="dxa"/>
            <w:tcBorders>
              <w:top w:val="nil"/>
              <w:left w:val="nil"/>
              <w:bottom w:val="nil"/>
              <w:right w:val="nil"/>
            </w:tcBorders>
          </w:tcPr>
          <w:p w14:paraId="7332624D" w14:textId="77777777" w:rsidR="00D7552E" w:rsidRDefault="00D7552E" w:rsidP="000E7DDD">
            <w:pPr>
              <w:pStyle w:val="TableText"/>
            </w:pPr>
          </w:p>
        </w:tc>
      </w:tr>
      <w:tr w:rsidR="002C79B9" w14:paraId="7601F0D6" w14:textId="77777777" w:rsidTr="0088132C">
        <w:trPr>
          <w:trHeight w:val="423"/>
        </w:trPr>
        <w:tc>
          <w:tcPr>
            <w:tcW w:w="450" w:type="dxa"/>
            <w:tcBorders>
              <w:top w:val="nil"/>
              <w:left w:val="nil"/>
              <w:bottom w:val="nil"/>
              <w:right w:val="nil"/>
            </w:tcBorders>
          </w:tcPr>
          <w:p w14:paraId="5B319AC8" w14:textId="77777777" w:rsidR="002C79B9" w:rsidRDefault="002C79B9" w:rsidP="00FB0636">
            <w:pPr>
              <w:pStyle w:val="TableNumber"/>
            </w:pPr>
          </w:p>
        </w:tc>
        <w:tc>
          <w:tcPr>
            <w:tcW w:w="7650" w:type="dxa"/>
            <w:tcBorders>
              <w:top w:val="nil"/>
              <w:left w:val="nil"/>
              <w:bottom w:val="nil"/>
              <w:right w:val="nil"/>
            </w:tcBorders>
          </w:tcPr>
          <w:p w14:paraId="190BD548" w14:textId="2A274676" w:rsidR="00D7552E" w:rsidRDefault="00D7552E" w:rsidP="000E7DDD">
            <w:pPr>
              <w:pStyle w:val="TableText"/>
            </w:pPr>
            <w:r>
              <w:t xml:space="preserve">After following the directions in the browser you will have successfully set up WordPress with the default appearance of the latest </w:t>
            </w:r>
            <w:r w:rsidR="00743935">
              <w:t>WordPress</w:t>
            </w:r>
            <w:r>
              <w:t xml:space="preserve"> theme and some sample content. You will have an administrator account for your new WordPress site and can now perform the remaining aspects of this Lab. In our case the new site appears similar to that in Figure </w:t>
            </w:r>
            <w:r w:rsidR="00A536F3">
              <w:t>21</w:t>
            </w:r>
            <w:r>
              <w:t>.2</w:t>
            </w:r>
          </w:p>
        </w:tc>
      </w:tr>
    </w:tbl>
    <w:p w14:paraId="43813F19" w14:textId="77777777" w:rsidR="00B75A33" w:rsidRDefault="00B75A33"/>
    <w:p w14:paraId="505E7793" w14:textId="77777777" w:rsidR="000C6B1C" w:rsidRPr="002D0E06" w:rsidRDefault="0088132C" w:rsidP="000C6B1C">
      <w:pPr>
        <w:pStyle w:val="FigureImage"/>
      </w:pPr>
      <w:r>
        <w:rPr>
          <w:noProof/>
        </w:rPr>
        <w:drawing>
          <wp:inline distT="0" distB="0" distL="0" distR="0" wp14:anchorId="65E3B8E2" wp14:editId="6C389735">
            <wp:extent cx="4800600" cy="3858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0.25.41 AM.png"/>
                    <pic:cNvPicPr/>
                  </pic:nvPicPr>
                  <pic:blipFill>
                    <a:blip r:embed="rId11">
                      <a:extLst>
                        <a:ext uri="{28A0092B-C50C-407E-A947-70E740481C1C}">
                          <a14:useLocalDpi xmlns:a14="http://schemas.microsoft.com/office/drawing/2010/main" val="0"/>
                        </a:ext>
                      </a:extLst>
                    </a:blip>
                    <a:stretch>
                      <a:fillRect/>
                    </a:stretch>
                  </pic:blipFill>
                  <pic:spPr>
                    <a:xfrm>
                      <a:off x="0" y="0"/>
                      <a:ext cx="4800600" cy="3858260"/>
                    </a:xfrm>
                    <a:prstGeom prst="rect">
                      <a:avLst/>
                    </a:prstGeom>
                  </pic:spPr>
                </pic:pic>
              </a:graphicData>
            </a:graphic>
          </wp:inline>
        </w:drawing>
      </w:r>
    </w:p>
    <w:p w14:paraId="531E25E8" w14:textId="4E833478" w:rsidR="000C6B1C" w:rsidRPr="002D0E06" w:rsidRDefault="000C6B1C" w:rsidP="000C6B1C">
      <w:pPr>
        <w:pStyle w:val="Caption"/>
      </w:pPr>
      <w:r>
        <w:t xml:space="preserve">Figure </w:t>
      </w:r>
      <w:r w:rsidR="00A536F3">
        <w:t>21</w:t>
      </w:r>
      <w:r w:rsidR="00D7552E">
        <w:t>.2 A screenshot of the newly installed WordPress site</w:t>
      </w:r>
    </w:p>
    <w:p w14:paraId="46A11783" w14:textId="77777777" w:rsidR="000C6B1C" w:rsidRDefault="000C6B1C"/>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5462A2F8" w14:textId="77777777" w:rsidTr="002C79B9">
        <w:trPr>
          <w:gridBefore w:val="1"/>
          <w:wBefore w:w="450" w:type="dxa"/>
        </w:trPr>
        <w:tc>
          <w:tcPr>
            <w:tcW w:w="7650" w:type="dxa"/>
            <w:tcBorders>
              <w:bottom w:val="single" w:sz="4" w:space="0" w:color="000080"/>
            </w:tcBorders>
            <w:shd w:val="clear" w:color="auto" w:fill="404040"/>
          </w:tcPr>
          <w:p w14:paraId="2D0FDB73" w14:textId="585C3D3A" w:rsidR="000C6B1C" w:rsidRDefault="000C6B1C" w:rsidP="00C42E26">
            <w:pPr>
              <w:pStyle w:val="TableStepHead"/>
            </w:pPr>
            <w:r>
              <w:br w:type="page"/>
            </w:r>
            <w:r>
              <w:rPr>
                <w:rStyle w:val="TableHeadingChar"/>
              </w:rPr>
              <w:t xml:space="preserve">Exercise </w:t>
            </w:r>
            <w:r w:rsidR="00A536F3">
              <w:rPr>
                <w:rStyle w:val="TableHeadingChar"/>
              </w:rPr>
              <w:t>21</w:t>
            </w:r>
            <w:r w:rsidR="00C42E26">
              <w:rPr>
                <w:rStyle w:val="TableHeadingChar"/>
              </w:rPr>
              <w:t>.2 – Create Pages</w:t>
            </w:r>
          </w:p>
        </w:tc>
      </w:tr>
      <w:tr w:rsidR="000C6B1C" w14:paraId="5A60FE39" w14:textId="77777777" w:rsidTr="00A053F1">
        <w:tc>
          <w:tcPr>
            <w:tcW w:w="450" w:type="dxa"/>
            <w:tcBorders>
              <w:top w:val="nil"/>
              <w:left w:val="nil"/>
              <w:bottom w:val="nil"/>
              <w:right w:val="nil"/>
            </w:tcBorders>
          </w:tcPr>
          <w:p w14:paraId="6712D5EA" w14:textId="77777777" w:rsidR="000C6B1C" w:rsidRDefault="000C6B1C" w:rsidP="002C79B9">
            <w:pPr>
              <w:pStyle w:val="TableNumber"/>
            </w:pPr>
            <w:r>
              <w:t>1</w:t>
            </w:r>
          </w:p>
        </w:tc>
        <w:tc>
          <w:tcPr>
            <w:tcW w:w="7650" w:type="dxa"/>
            <w:tcBorders>
              <w:top w:val="nil"/>
              <w:left w:val="nil"/>
              <w:bottom w:val="nil"/>
              <w:right w:val="nil"/>
            </w:tcBorders>
          </w:tcPr>
          <w:p w14:paraId="58A55955" w14:textId="222D1539" w:rsidR="00C42E26" w:rsidRDefault="00C42E26" w:rsidP="000E7DDD">
            <w:pPr>
              <w:pStyle w:val="TableText"/>
            </w:pPr>
            <w:r>
              <w:t xml:space="preserve">This lab requires that you have a working WordPress installation as described in Exercise </w:t>
            </w:r>
            <w:r w:rsidR="00A536F3">
              <w:t>21</w:t>
            </w:r>
            <w:r>
              <w:t xml:space="preserve">.1. </w:t>
            </w:r>
          </w:p>
        </w:tc>
      </w:tr>
      <w:tr w:rsidR="00743935" w14:paraId="6982F846" w14:textId="77777777" w:rsidTr="00A053F1">
        <w:trPr>
          <w:trHeight w:val="119"/>
        </w:trPr>
        <w:tc>
          <w:tcPr>
            <w:tcW w:w="450" w:type="dxa"/>
            <w:tcBorders>
              <w:top w:val="nil"/>
              <w:left w:val="nil"/>
              <w:bottom w:val="nil"/>
              <w:right w:val="nil"/>
            </w:tcBorders>
          </w:tcPr>
          <w:p w14:paraId="5605C392" w14:textId="1FDD32FA" w:rsidR="00743935" w:rsidRDefault="00743935" w:rsidP="002C79B9">
            <w:pPr>
              <w:pStyle w:val="TableNumber"/>
            </w:pPr>
            <w:r>
              <w:t>2</w:t>
            </w:r>
          </w:p>
        </w:tc>
        <w:tc>
          <w:tcPr>
            <w:tcW w:w="7650" w:type="dxa"/>
            <w:tcBorders>
              <w:top w:val="nil"/>
              <w:left w:val="nil"/>
              <w:bottom w:val="nil"/>
              <w:right w:val="nil"/>
            </w:tcBorders>
          </w:tcPr>
          <w:p w14:paraId="362CA356" w14:textId="39B6114C" w:rsidR="00743935" w:rsidRDefault="00743935" w:rsidP="000E7DDD">
            <w:pPr>
              <w:pStyle w:val="TableText"/>
            </w:pPr>
            <w:r>
              <w:t xml:space="preserve">Begin by logging in as the administrator (or another user you have with permission to create pages). The admin URL is </w:t>
            </w:r>
            <w:r w:rsidRPr="00C42E26">
              <w:rPr>
                <w:rStyle w:val="MarginNote-URL"/>
              </w:rPr>
              <w:t>/wp-admin/</w:t>
            </w:r>
            <w:r>
              <w:t xml:space="preserve"> off the root of your site.</w:t>
            </w:r>
          </w:p>
        </w:tc>
      </w:tr>
      <w:tr w:rsidR="00743935" w14:paraId="03B8B7B7" w14:textId="77777777" w:rsidTr="00A053F1">
        <w:trPr>
          <w:trHeight w:val="118"/>
        </w:trPr>
        <w:tc>
          <w:tcPr>
            <w:tcW w:w="450" w:type="dxa"/>
            <w:tcBorders>
              <w:top w:val="nil"/>
              <w:left w:val="nil"/>
              <w:bottom w:val="nil"/>
              <w:right w:val="nil"/>
            </w:tcBorders>
          </w:tcPr>
          <w:p w14:paraId="6F58F2DF" w14:textId="771DCD73" w:rsidR="00743935" w:rsidRDefault="00743935" w:rsidP="002C79B9">
            <w:pPr>
              <w:pStyle w:val="TableNumber"/>
            </w:pPr>
            <w:r>
              <w:lastRenderedPageBreak/>
              <w:t>3</w:t>
            </w:r>
          </w:p>
        </w:tc>
        <w:tc>
          <w:tcPr>
            <w:tcW w:w="7650" w:type="dxa"/>
            <w:tcBorders>
              <w:top w:val="nil"/>
              <w:left w:val="nil"/>
              <w:bottom w:val="nil"/>
              <w:right w:val="nil"/>
            </w:tcBorders>
          </w:tcPr>
          <w:p w14:paraId="0F0BC983" w14:textId="6380ED40" w:rsidR="00743935" w:rsidRDefault="00743935" w:rsidP="000E7DDD">
            <w:pPr>
              <w:pStyle w:val="TableText"/>
            </w:pPr>
            <w:r>
              <w:t xml:space="preserve">Login to WordPress as an administrator. Hover on "Pages" in the left menu and then choose New Page as shown in Figure </w:t>
            </w:r>
            <w:r w:rsidR="00A536F3">
              <w:t>21</w:t>
            </w:r>
            <w:r>
              <w:t>.3.</w:t>
            </w:r>
          </w:p>
          <w:p w14:paraId="523E5CD6" w14:textId="77777777" w:rsidR="00743935" w:rsidRDefault="00743935" w:rsidP="00743935">
            <w:pPr>
              <w:pStyle w:val="FigureImage"/>
            </w:pPr>
            <w:r>
              <w:rPr>
                <w:noProof/>
              </w:rPr>
              <w:drawing>
                <wp:inline distT="0" distB="0" distL="0" distR="0" wp14:anchorId="69241F2D" wp14:editId="29CCDD70">
                  <wp:extent cx="3398888" cy="354290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15.45 PM.png"/>
                          <pic:cNvPicPr/>
                        </pic:nvPicPr>
                        <pic:blipFill>
                          <a:blip r:embed="rId12">
                            <a:extLst>
                              <a:ext uri="{28A0092B-C50C-407E-A947-70E740481C1C}">
                                <a14:useLocalDpi xmlns:a14="http://schemas.microsoft.com/office/drawing/2010/main" val="0"/>
                              </a:ext>
                            </a:extLst>
                          </a:blip>
                          <a:stretch>
                            <a:fillRect/>
                          </a:stretch>
                        </pic:blipFill>
                        <pic:spPr>
                          <a:xfrm>
                            <a:off x="0" y="0"/>
                            <a:ext cx="3398888" cy="3542909"/>
                          </a:xfrm>
                          <a:prstGeom prst="rect">
                            <a:avLst/>
                          </a:prstGeom>
                        </pic:spPr>
                      </pic:pic>
                    </a:graphicData>
                  </a:graphic>
                </wp:inline>
              </w:drawing>
            </w:r>
          </w:p>
          <w:p w14:paraId="3D7C6B10" w14:textId="6CCB1C83" w:rsidR="00743935" w:rsidRPr="00743935" w:rsidRDefault="00743935" w:rsidP="00743935">
            <w:pPr>
              <w:pStyle w:val="Caption"/>
            </w:pPr>
            <w:r>
              <w:t xml:space="preserve">Figure </w:t>
            </w:r>
            <w:r w:rsidR="00A536F3">
              <w:t>21</w:t>
            </w:r>
            <w:r>
              <w:t>.3 Adding a new Page in WordPress</w:t>
            </w:r>
          </w:p>
          <w:p w14:paraId="426A512B" w14:textId="77777777" w:rsidR="00743935" w:rsidRDefault="00743935" w:rsidP="000E7DDD">
            <w:pPr>
              <w:pStyle w:val="TableText"/>
            </w:pPr>
          </w:p>
        </w:tc>
      </w:tr>
      <w:tr w:rsidR="00743935" w14:paraId="292BE3E1" w14:textId="77777777" w:rsidTr="00A053F1">
        <w:trPr>
          <w:trHeight w:val="118"/>
        </w:trPr>
        <w:tc>
          <w:tcPr>
            <w:tcW w:w="450" w:type="dxa"/>
            <w:tcBorders>
              <w:top w:val="nil"/>
              <w:left w:val="nil"/>
              <w:bottom w:val="nil"/>
              <w:right w:val="nil"/>
            </w:tcBorders>
          </w:tcPr>
          <w:p w14:paraId="606C99D5" w14:textId="4D5FAB9D" w:rsidR="00743935" w:rsidRDefault="00743935" w:rsidP="002C79B9">
            <w:pPr>
              <w:pStyle w:val="TableNumber"/>
            </w:pPr>
            <w:r>
              <w:t>4</w:t>
            </w:r>
          </w:p>
        </w:tc>
        <w:tc>
          <w:tcPr>
            <w:tcW w:w="7650" w:type="dxa"/>
            <w:tcBorders>
              <w:top w:val="nil"/>
              <w:left w:val="nil"/>
              <w:bottom w:val="nil"/>
              <w:right w:val="nil"/>
            </w:tcBorders>
          </w:tcPr>
          <w:p w14:paraId="071D9605" w14:textId="0E39774A" w:rsidR="00452844" w:rsidRDefault="00452844" w:rsidP="000E7DDD">
            <w:pPr>
              <w:pStyle w:val="TableText"/>
            </w:pPr>
            <w:r>
              <w:t xml:space="preserve">Fill in some content for the title and content area as shown in Figure </w:t>
            </w:r>
            <w:r w:rsidR="00A536F3">
              <w:t>21</w:t>
            </w:r>
            <w:r>
              <w:t>.4. When you are finished click publish on the right hand side.</w:t>
            </w:r>
          </w:p>
          <w:p w14:paraId="57711645" w14:textId="12EA00D8" w:rsidR="00452844" w:rsidRDefault="00D206AF" w:rsidP="00452844">
            <w:pPr>
              <w:pStyle w:val="FigureImage"/>
            </w:pPr>
            <w:r>
              <w:rPr>
                <w:noProof/>
              </w:rPr>
              <w:lastRenderedPageBreak/>
              <w:drawing>
                <wp:inline distT="0" distB="0" distL="0" distR="0" wp14:anchorId="362F07FB" wp14:editId="16EDFA5D">
                  <wp:extent cx="4720590" cy="29743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18.45 PM.png"/>
                          <pic:cNvPicPr/>
                        </pic:nvPicPr>
                        <pic:blipFill>
                          <a:blip r:embed="rId13">
                            <a:extLst>
                              <a:ext uri="{28A0092B-C50C-407E-A947-70E740481C1C}">
                                <a14:useLocalDpi xmlns:a14="http://schemas.microsoft.com/office/drawing/2010/main" val="0"/>
                              </a:ext>
                            </a:extLst>
                          </a:blip>
                          <a:stretch>
                            <a:fillRect/>
                          </a:stretch>
                        </pic:blipFill>
                        <pic:spPr>
                          <a:xfrm>
                            <a:off x="0" y="0"/>
                            <a:ext cx="4720590" cy="2974340"/>
                          </a:xfrm>
                          <a:prstGeom prst="rect">
                            <a:avLst/>
                          </a:prstGeom>
                        </pic:spPr>
                      </pic:pic>
                    </a:graphicData>
                  </a:graphic>
                </wp:inline>
              </w:drawing>
            </w:r>
          </w:p>
          <w:p w14:paraId="28703B45" w14:textId="5EBF690B" w:rsidR="00452844" w:rsidRPr="00452844" w:rsidRDefault="00452844" w:rsidP="00452844">
            <w:pPr>
              <w:pStyle w:val="Caption"/>
            </w:pPr>
            <w:r>
              <w:t xml:space="preserve">Figure </w:t>
            </w:r>
            <w:r w:rsidR="00A536F3">
              <w:t>21</w:t>
            </w:r>
            <w:r>
              <w:t>.4 Editor to create a new page.</w:t>
            </w:r>
          </w:p>
          <w:p w14:paraId="447BD923" w14:textId="5ECC8B73" w:rsidR="00452844" w:rsidRPr="00452844" w:rsidRDefault="00452844" w:rsidP="000E7DDD">
            <w:pPr>
              <w:pStyle w:val="TableText"/>
            </w:pPr>
            <w:r w:rsidRPr="00452844">
              <w:t>Note: There are some powerful publishing options aside from publishing immediately. You can save as draft or schedule publication for a later date. Excellent if you don't' want to wait until midnight to post about a topical matter.</w:t>
            </w:r>
          </w:p>
          <w:p w14:paraId="41565C9E" w14:textId="006D95EF" w:rsidR="00743935" w:rsidRDefault="00452844" w:rsidP="000E7DDD">
            <w:pPr>
              <w:pStyle w:val="TableText"/>
            </w:pPr>
            <w:r>
              <w:t xml:space="preserve"> </w:t>
            </w:r>
          </w:p>
        </w:tc>
      </w:tr>
      <w:tr w:rsidR="00743935" w14:paraId="2D3B6A3A" w14:textId="77777777" w:rsidTr="00A053F1">
        <w:trPr>
          <w:trHeight w:val="118"/>
        </w:trPr>
        <w:tc>
          <w:tcPr>
            <w:tcW w:w="450" w:type="dxa"/>
            <w:tcBorders>
              <w:top w:val="nil"/>
              <w:left w:val="nil"/>
              <w:bottom w:val="nil"/>
              <w:right w:val="nil"/>
            </w:tcBorders>
          </w:tcPr>
          <w:p w14:paraId="13D1F759" w14:textId="5E45F0E3" w:rsidR="00743935" w:rsidRDefault="00743935" w:rsidP="002C79B9">
            <w:pPr>
              <w:pStyle w:val="TableNumber"/>
            </w:pPr>
            <w:r>
              <w:lastRenderedPageBreak/>
              <w:t>5</w:t>
            </w:r>
          </w:p>
        </w:tc>
        <w:tc>
          <w:tcPr>
            <w:tcW w:w="7650" w:type="dxa"/>
            <w:tcBorders>
              <w:top w:val="nil"/>
              <w:left w:val="nil"/>
              <w:bottom w:val="nil"/>
              <w:right w:val="nil"/>
            </w:tcBorders>
          </w:tcPr>
          <w:p w14:paraId="42AA6F44" w14:textId="27241D59" w:rsidR="00743935" w:rsidRDefault="00D206AF" w:rsidP="000E7DDD">
            <w:pPr>
              <w:pStyle w:val="TableText"/>
            </w:pPr>
            <w:r>
              <w:t xml:space="preserve">Go to your main site and see that the newly publishjed page with the title "About Us" is now appearing in the main menu of the site, as shown in Figure </w:t>
            </w:r>
            <w:r w:rsidR="00A536F3">
              <w:t>21</w:t>
            </w:r>
            <w:r>
              <w:t>.5</w:t>
            </w:r>
          </w:p>
          <w:p w14:paraId="5C38FE3A" w14:textId="77777777" w:rsidR="00D206AF" w:rsidRDefault="00D206AF" w:rsidP="000E7DDD">
            <w:pPr>
              <w:pStyle w:val="TableText"/>
            </w:pPr>
          </w:p>
          <w:p w14:paraId="117DCDB1" w14:textId="0711DF70" w:rsidR="00D206AF" w:rsidRDefault="00D206AF" w:rsidP="00D206AF">
            <w:pPr>
              <w:pStyle w:val="FigureImage"/>
            </w:pPr>
            <w:r>
              <w:rPr>
                <w:noProof/>
              </w:rPr>
              <w:lastRenderedPageBreak/>
              <w:drawing>
                <wp:inline distT="0" distB="0" distL="0" distR="0" wp14:anchorId="53B56F0E" wp14:editId="46982BFA">
                  <wp:extent cx="4720590" cy="3522345"/>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20.59 PM.png"/>
                          <pic:cNvPicPr/>
                        </pic:nvPicPr>
                        <pic:blipFill>
                          <a:blip r:embed="rId14">
                            <a:extLst>
                              <a:ext uri="{28A0092B-C50C-407E-A947-70E740481C1C}">
                                <a14:useLocalDpi xmlns:a14="http://schemas.microsoft.com/office/drawing/2010/main" val="0"/>
                              </a:ext>
                            </a:extLst>
                          </a:blip>
                          <a:stretch>
                            <a:fillRect/>
                          </a:stretch>
                        </pic:blipFill>
                        <pic:spPr>
                          <a:xfrm>
                            <a:off x="0" y="0"/>
                            <a:ext cx="4720590" cy="3522345"/>
                          </a:xfrm>
                          <a:prstGeom prst="rect">
                            <a:avLst/>
                          </a:prstGeom>
                        </pic:spPr>
                      </pic:pic>
                    </a:graphicData>
                  </a:graphic>
                </wp:inline>
              </w:drawing>
            </w:r>
          </w:p>
          <w:p w14:paraId="790AC52E" w14:textId="5D162EB1" w:rsidR="00D206AF" w:rsidRPr="00D206AF" w:rsidRDefault="00D206AF" w:rsidP="00567B56">
            <w:pPr>
              <w:pStyle w:val="Caption"/>
            </w:pPr>
            <w:r>
              <w:t xml:space="preserve">Figure </w:t>
            </w:r>
            <w:r w:rsidR="00A536F3">
              <w:t>21</w:t>
            </w:r>
            <w:r>
              <w:t>.5 A Newly published page appearing in the site</w:t>
            </w:r>
            <w:r w:rsidR="004532DB">
              <w:t xml:space="preserve"> menu linked to the new content </w:t>
            </w:r>
            <w:r w:rsidR="00567B56">
              <w:t>and</w:t>
            </w:r>
            <w:r w:rsidR="004532DB">
              <w:t xml:space="preserve"> lots of widgets in the sidebars.</w:t>
            </w:r>
          </w:p>
        </w:tc>
      </w:tr>
      <w:tr w:rsidR="00743935" w14:paraId="4018E36E" w14:textId="77777777" w:rsidTr="00A053F1">
        <w:trPr>
          <w:trHeight w:val="118"/>
        </w:trPr>
        <w:tc>
          <w:tcPr>
            <w:tcW w:w="450" w:type="dxa"/>
            <w:tcBorders>
              <w:top w:val="nil"/>
              <w:left w:val="nil"/>
              <w:bottom w:val="nil"/>
              <w:right w:val="nil"/>
            </w:tcBorders>
          </w:tcPr>
          <w:p w14:paraId="5B66F7EE" w14:textId="1F7B675C" w:rsidR="00743935" w:rsidRDefault="00743935" w:rsidP="002C79B9">
            <w:pPr>
              <w:pStyle w:val="TableNumber"/>
            </w:pPr>
            <w:r>
              <w:lastRenderedPageBreak/>
              <w:t>6</w:t>
            </w:r>
          </w:p>
        </w:tc>
        <w:tc>
          <w:tcPr>
            <w:tcW w:w="7650" w:type="dxa"/>
            <w:tcBorders>
              <w:top w:val="nil"/>
              <w:left w:val="nil"/>
              <w:bottom w:val="nil"/>
              <w:right w:val="nil"/>
            </w:tcBorders>
          </w:tcPr>
          <w:p w14:paraId="23929506" w14:textId="1AC66052" w:rsidR="00D206AF" w:rsidRDefault="00D206AF" w:rsidP="000E7DDD">
            <w:pPr>
              <w:pStyle w:val="TableText"/>
            </w:pPr>
            <w:r>
              <w:t xml:space="preserve">Publish one more page, but this time make it a subpage of the "About Us" Page. This is accomplished by choosing the "About Us" page as the parent of this new page before publishing as shown in Figure </w:t>
            </w:r>
            <w:r w:rsidR="00A536F3">
              <w:t>21</w:t>
            </w:r>
            <w:r>
              <w:t>.6,</w:t>
            </w:r>
          </w:p>
          <w:p w14:paraId="45D325F8" w14:textId="3107E185" w:rsidR="00D206AF" w:rsidRDefault="00D206AF" w:rsidP="00D206AF">
            <w:pPr>
              <w:pStyle w:val="FigureImage"/>
            </w:pPr>
            <w:r>
              <w:rPr>
                <w:noProof/>
              </w:rPr>
              <w:lastRenderedPageBreak/>
              <w:drawing>
                <wp:inline distT="0" distB="0" distL="0" distR="0" wp14:anchorId="16637353" wp14:editId="098D4E7A">
                  <wp:extent cx="2423771" cy="2877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25.54 PM.png"/>
                          <pic:cNvPicPr/>
                        </pic:nvPicPr>
                        <pic:blipFill>
                          <a:blip r:embed="rId15">
                            <a:extLst>
                              <a:ext uri="{28A0092B-C50C-407E-A947-70E740481C1C}">
                                <a14:useLocalDpi xmlns:a14="http://schemas.microsoft.com/office/drawing/2010/main" val="0"/>
                              </a:ext>
                            </a:extLst>
                          </a:blip>
                          <a:stretch>
                            <a:fillRect/>
                          </a:stretch>
                        </pic:blipFill>
                        <pic:spPr>
                          <a:xfrm>
                            <a:off x="0" y="0"/>
                            <a:ext cx="2423771" cy="2877625"/>
                          </a:xfrm>
                          <a:prstGeom prst="rect">
                            <a:avLst/>
                          </a:prstGeom>
                        </pic:spPr>
                      </pic:pic>
                    </a:graphicData>
                  </a:graphic>
                </wp:inline>
              </w:drawing>
            </w:r>
          </w:p>
          <w:p w14:paraId="65AABDE4" w14:textId="43714A57" w:rsidR="00D206AF" w:rsidRPr="00D206AF" w:rsidRDefault="00D206AF" w:rsidP="00D206AF">
            <w:pPr>
              <w:pStyle w:val="Caption"/>
            </w:pPr>
            <w:r>
              <w:t xml:space="preserve">Figure </w:t>
            </w:r>
            <w:r w:rsidR="00A536F3">
              <w:t>21</w:t>
            </w:r>
            <w:r>
              <w:t>.6  The Page Attributes tab when creating or editing a page.</w:t>
            </w:r>
          </w:p>
          <w:p w14:paraId="20030F8D" w14:textId="2445D436" w:rsidR="00D206AF" w:rsidRDefault="00D206AF" w:rsidP="000E7DDD">
            <w:pPr>
              <w:pStyle w:val="TableText"/>
            </w:pPr>
            <w:r>
              <w:t xml:space="preserve">The net result is that your navigational menu will contain the page as a subpage in the menu hierarchy as shown in Figure </w:t>
            </w:r>
            <w:r w:rsidR="00A536F3">
              <w:t>21</w:t>
            </w:r>
            <w:r>
              <w:t xml:space="preserve">.7. As an exercise for the reader use the options shown in Figure </w:t>
            </w:r>
            <w:r w:rsidR="00A536F3">
              <w:t>21</w:t>
            </w:r>
            <w:r>
              <w:t>.6 to reorder the menu items.</w:t>
            </w:r>
          </w:p>
          <w:p w14:paraId="0C758824" w14:textId="77777777" w:rsidR="00A053F1" w:rsidRDefault="00A053F1" w:rsidP="000E7DDD">
            <w:pPr>
              <w:pStyle w:val="TableText"/>
            </w:pPr>
          </w:p>
          <w:p w14:paraId="4BC94D6F" w14:textId="7268678D" w:rsidR="00A053F1" w:rsidRDefault="00A053F1" w:rsidP="00A053F1">
            <w:pPr>
              <w:pStyle w:val="FigureImage"/>
            </w:pPr>
            <w:r>
              <w:rPr>
                <w:noProof/>
              </w:rPr>
              <w:drawing>
                <wp:inline distT="0" distB="0" distL="0" distR="0" wp14:anchorId="2A597F3D" wp14:editId="48BD5A92">
                  <wp:extent cx="2501900" cy="1168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27.42 PM.png"/>
                          <pic:cNvPicPr/>
                        </pic:nvPicPr>
                        <pic:blipFill>
                          <a:blip r:embed="rId16">
                            <a:extLst>
                              <a:ext uri="{28A0092B-C50C-407E-A947-70E740481C1C}">
                                <a14:useLocalDpi xmlns:a14="http://schemas.microsoft.com/office/drawing/2010/main" val="0"/>
                              </a:ext>
                            </a:extLst>
                          </a:blip>
                          <a:stretch>
                            <a:fillRect/>
                          </a:stretch>
                        </pic:blipFill>
                        <pic:spPr>
                          <a:xfrm>
                            <a:off x="0" y="0"/>
                            <a:ext cx="2501900" cy="1168400"/>
                          </a:xfrm>
                          <a:prstGeom prst="rect">
                            <a:avLst/>
                          </a:prstGeom>
                        </pic:spPr>
                      </pic:pic>
                    </a:graphicData>
                  </a:graphic>
                </wp:inline>
              </w:drawing>
            </w:r>
          </w:p>
          <w:p w14:paraId="04AC711F" w14:textId="3F64B75F" w:rsidR="00A053F1" w:rsidRPr="00A053F1" w:rsidRDefault="00A053F1" w:rsidP="00A053F1">
            <w:pPr>
              <w:pStyle w:val="Caption"/>
            </w:pPr>
            <w:r>
              <w:t xml:space="preserve">Figure </w:t>
            </w:r>
            <w:r w:rsidR="00A536F3">
              <w:t>21</w:t>
            </w:r>
            <w:r>
              <w:t>.7 Hierarchy in Wordpress menu based on the "parent" attribute of the pages.</w:t>
            </w:r>
          </w:p>
          <w:p w14:paraId="18423C88" w14:textId="506477B4" w:rsidR="00D206AF" w:rsidRDefault="00D206AF" w:rsidP="000E7DDD">
            <w:pPr>
              <w:pStyle w:val="TableText"/>
            </w:pPr>
          </w:p>
        </w:tc>
      </w:tr>
    </w:tbl>
    <w:p w14:paraId="607B940F" w14:textId="307845C0" w:rsidR="000C6B1C" w:rsidRDefault="000C6B1C"/>
    <w:p w14:paraId="7FEBDC3C" w14:textId="07CD41FE" w:rsidR="00990794" w:rsidRDefault="004D7028" w:rsidP="00990794">
      <w:pPr>
        <w:pStyle w:val="Heading2"/>
      </w:pPr>
      <w:r>
        <w:t>More WordPress Administration</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6CC12381" w14:textId="77777777" w:rsidTr="002C79B9">
        <w:trPr>
          <w:gridBefore w:val="1"/>
          <w:wBefore w:w="450" w:type="dxa"/>
        </w:trPr>
        <w:tc>
          <w:tcPr>
            <w:tcW w:w="7650" w:type="dxa"/>
            <w:tcBorders>
              <w:bottom w:val="single" w:sz="4" w:space="0" w:color="000080"/>
            </w:tcBorders>
            <w:shd w:val="clear" w:color="auto" w:fill="404040"/>
          </w:tcPr>
          <w:p w14:paraId="166CF35E" w14:textId="1FFA22AF" w:rsidR="000C6B1C" w:rsidRDefault="000C6B1C" w:rsidP="004D7028">
            <w:pPr>
              <w:pStyle w:val="TableStepHead"/>
            </w:pPr>
            <w:r>
              <w:br w:type="page"/>
            </w:r>
            <w:r>
              <w:rPr>
                <w:rStyle w:val="TableHeadingChar"/>
              </w:rPr>
              <w:t xml:space="preserve">Exercise </w:t>
            </w:r>
            <w:r w:rsidR="00A536F3">
              <w:rPr>
                <w:rStyle w:val="TableHeadingChar"/>
              </w:rPr>
              <w:t>21</w:t>
            </w:r>
            <w:r w:rsidR="004D7028">
              <w:rPr>
                <w:rStyle w:val="TableHeadingChar"/>
              </w:rPr>
              <w:t>.3 – Navigation from Pages</w:t>
            </w:r>
          </w:p>
        </w:tc>
      </w:tr>
      <w:tr w:rsidR="000C6B1C" w14:paraId="3DF44190" w14:textId="77777777" w:rsidTr="00900E99">
        <w:tc>
          <w:tcPr>
            <w:tcW w:w="450" w:type="dxa"/>
            <w:tcBorders>
              <w:top w:val="nil"/>
              <w:left w:val="nil"/>
              <w:bottom w:val="nil"/>
              <w:right w:val="nil"/>
            </w:tcBorders>
          </w:tcPr>
          <w:p w14:paraId="487BFB35" w14:textId="77777777" w:rsidR="000C6B1C" w:rsidRDefault="000C6B1C" w:rsidP="002C79B9">
            <w:pPr>
              <w:pStyle w:val="TableNumber"/>
            </w:pPr>
            <w:r>
              <w:t>1</w:t>
            </w:r>
          </w:p>
        </w:tc>
        <w:tc>
          <w:tcPr>
            <w:tcW w:w="7650" w:type="dxa"/>
            <w:tcBorders>
              <w:top w:val="nil"/>
              <w:left w:val="nil"/>
              <w:bottom w:val="nil"/>
              <w:right w:val="nil"/>
            </w:tcBorders>
          </w:tcPr>
          <w:p w14:paraId="5760F718" w14:textId="041C29C5" w:rsidR="000C6B1C" w:rsidRDefault="004D7028" w:rsidP="000E7DDD">
            <w:pPr>
              <w:pStyle w:val="TableText"/>
            </w:pPr>
            <w:r>
              <w:t xml:space="preserve">This lab requires that you have a working WordPress installation as described in </w:t>
            </w:r>
            <w:r>
              <w:lastRenderedPageBreak/>
              <w:t xml:space="preserve">Exercise </w:t>
            </w:r>
            <w:r w:rsidR="00A536F3">
              <w:t>21</w:t>
            </w:r>
            <w:r>
              <w:t xml:space="preserve">.1. Ideally you have also added some pages as described in Exercise </w:t>
            </w:r>
            <w:r w:rsidR="00A536F3">
              <w:t>21</w:t>
            </w:r>
            <w:r>
              <w:t>.2.</w:t>
            </w:r>
          </w:p>
        </w:tc>
      </w:tr>
      <w:tr w:rsidR="007612B6" w14:paraId="00FE7D89" w14:textId="77777777" w:rsidTr="00900E99">
        <w:trPr>
          <w:trHeight w:val="1353"/>
        </w:trPr>
        <w:tc>
          <w:tcPr>
            <w:tcW w:w="450" w:type="dxa"/>
            <w:tcBorders>
              <w:top w:val="nil"/>
              <w:left w:val="nil"/>
              <w:bottom w:val="nil"/>
              <w:right w:val="nil"/>
            </w:tcBorders>
          </w:tcPr>
          <w:p w14:paraId="5E841617" w14:textId="77777777" w:rsidR="007612B6" w:rsidRDefault="007612B6" w:rsidP="002C79B9">
            <w:pPr>
              <w:pStyle w:val="TableNumber"/>
            </w:pPr>
            <w:r>
              <w:lastRenderedPageBreak/>
              <w:t>2</w:t>
            </w:r>
          </w:p>
        </w:tc>
        <w:tc>
          <w:tcPr>
            <w:tcW w:w="7650" w:type="dxa"/>
            <w:tcBorders>
              <w:top w:val="nil"/>
              <w:left w:val="nil"/>
              <w:bottom w:val="nil"/>
              <w:right w:val="nil"/>
            </w:tcBorders>
          </w:tcPr>
          <w:p w14:paraId="3C87257E" w14:textId="5B30872A" w:rsidR="007612B6" w:rsidRPr="001F791A" w:rsidRDefault="007612B6" w:rsidP="000E7DDD">
            <w:pPr>
              <w:pStyle w:val="TableText"/>
              <w:rPr>
                <w:i/>
              </w:rPr>
            </w:pPr>
            <w:r>
              <w:t xml:space="preserve">Login to WordPress as an administrator. Navigate to the Appearance section. In that section there is a section named menu as shown in Figure </w:t>
            </w:r>
            <w:r w:rsidR="00A536F3">
              <w:t>21</w:t>
            </w:r>
            <w:r>
              <w:t xml:space="preserve">.8. </w:t>
            </w:r>
            <w:r w:rsidRPr="001F791A">
              <w:rPr>
                <w:i/>
              </w:rPr>
              <w:t>Note: If you are using a different theme this interface might not contain the exact same menu  system described in this lab.</w:t>
            </w:r>
          </w:p>
          <w:p w14:paraId="14C2FEB9" w14:textId="37EDEC1F" w:rsidR="007612B6" w:rsidRDefault="007612B6" w:rsidP="001F791A">
            <w:pPr>
              <w:pStyle w:val="FigureImage"/>
            </w:pPr>
            <w:r>
              <w:rPr>
                <w:noProof/>
              </w:rPr>
              <w:drawing>
                <wp:inline distT="0" distB="0" distL="0" distR="0" wp14:anchorId="3D88381B" wp14:editId="62842AFF">
                  <wp:extent cx="4720590" cy="32365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33.25 PM.png"/>
                          <pic:cNvPicPr/>
                        </pic:nvPicPr>
                        <pic:blipFill>
                          <a:blip r:embed="rId17">
                            <a:extLst>
                              <a:ext uri="{28A0092B-C50C-407E-A947-70E740481C1C}">
                                <a14:useLocalDpi xmlns:a14="http://schemas.microsoft.com/office/drawing/2010/main" val="0"/>
                              </a:ext>
                            </a:extLst>
                          </a:blip>
                          <a:stretch>
                            <a:fillRect/>
                          </a:stretch>
                        </pic:blipFill>
                        <pic:spPr>
                          <a:xfrm>
                            <a:off x="0" y="0"/>
                            <a:ext cx="4720590" cy="3236595"/>
                          </a:xfrm>
                          <a:prstGeom prst="rect">
                            <a:avLst/>
                          </a:prstGeom>
                        </pic:spPr>
                      </pic:pic>
                    </a:graphicData>
                  </a:graphic>
                </wp:inline>
              </w:drawing>
            </w:r>
          </w:p>
          <w:p w14:paraId="0C5055F6" w14:textId="6FFCED18" w:rsidR="007612B6" w:rsidRPr="001F791A" w:rsidRDefault="007612B6" w:rsidP="001F791A">
            <w:pPr>
              <w:pStyle w:val="Caption"/>
            </w:pPr>
            <w:r>
              <w:t xml:space="preserve">Figure </w:t>
            </w:r>
            <w:r w:rsidR="00A536F3">
              <w:t>21</w:t>
            </w:r>
            <w:r>
              <w:t>.8 Menu item in the Appearance part section of the admin interface.</w:t>
            </w:r>
          </w:p>
        </w:tc>
      </w:tr>
      <w:tr w:rsidR="007612B6" w14:paraId="65E42CEB" w14:textId="77777777" w:rsidTr="00900E99">
        <w:trPr>
          <w:trHeight w:val="1351"/>
        </w:trPr>
        <w:tc>
          <w:tcPr>
            <w:tcW w:w="450" w:type="dxa"/>
            <w:tcBorders>
              <w:top w:val="nil"/>
              <w:left w:val="nil"/>
              <w:bottom w:val="nil"/>
              <w:right w:val="nil"/>
            </w:tcBorders>
          </w:tcPr>
          <w:p w14:paraId="748AF0F0" w14:textId="555F6D0B" w:rsidR="007612B6" w:rsidRDefault="007612B6" w:rsidP="002C79B9">
            <w:pPr>
              <w:pStyle w:val="TableNumber"/>
            </w:pPr>
            <w:r>
              <w:t>3</w:t>
            </w:r>
          </w:p>
        </w:tc>
        <w:tc>
          <w:tcPr>
            <w:tcW w:w="7650" w:type="dxa"/>
            <w:tcBorders>
              <w:top w:val="nil"/>
              <w:left w:val="nil"/>
              <w:bottom w:val="nil"/>
              <w:right w:val="nil"/>
            </w:tcBorders>
          </w:tcPr>
          <w:p w14:paraId="114A2E70" w14:textId="73CBAF26" w:rsidR="007612B6" w:rsidRDefault="007612B6" w:rsidP="000E7DDD">
            <w:pPr>
              <w:pStyle w:val="TableText"/>
            </w:pPr>
            <w:r>
              <w:t>Click "Create a new menu" and name it something descriptive. We used "Side Menu"</w:t>
            </w:r>
            <w:r w:rsidR="007E5F46">
              <w:t xml:space="preserve">. </w:t>
            </w:r>
          </w:p>
        </w:tc>
      </w:tr>
      <w:tr w:rsidR="007612B6" w14:paraId="0493184E" w14:textId="77777777" w:rsidTr="00900E99">
        <w:trPr>
          <w:trHeight w:val="1351"/>
        </w:trPr>
        <w:tc>
          <w:tcPr>
            <w:tcW w:w="450" w:type="dxa"/>
            <w:tcBorders>
              <w:top w:val="nil"/>
              <w:left w:val="nil"/>
              <w:bottom w:val="nil"/>
              <w:right w:val="nil"/>
            </w:tcBorders>
          </w:tcPr>
          <w:p w14:paraId="7D9C0FFB" w14:textId="48E731A3" w:rsidR="007612B6" w:rsidRDefault="007612B6" w:rsidP="002C79B9">
            <w:pPr>
              <w:pStyle w:val="TableNumber"/>
            </w:pPr>
            <w:r>
              <w:t>4</w:t>
            </w:r>
          </w:p>
        </w:tc>
        <w:tc>
          <w:tcPr>
            <w:tcW w:w="7650" w:type="dxa"/>
            <w:tcBorders>
              <w:top w:val="nil"/>
              <w:left w:val="nil"/>
              <w:bottom w:val="nil"/>
              <w:right w:val="nil"/>
            </w:tcBorders>
          </w:tcPr>
          <w:p w14:paraId="020443E2" w14:textId="606812B9" w:rsidR="007612B6" w:rsidRDefault="007612B6" w:rsidP="000E7DDD">
            <w:pPr>
              <w:pStyle w:val="TableText"/>
            </w:pPr>
            <w:r>
              <w:t xml:space="preserve">Now create a new menu item which is just a link to another site as shown in Figure </w:t>
            </w:r>
            <w:r w:rsidR="00A536F3">
              <w:t>21</w:t>
            </w:r>
            <w:r>
              <w:t>.9 and click add To Menu.</w:t>
            </w:r>
          </w:p>
          <w:p w14:paraId="0EF801A9" w14:textId="6AE6EE78" w:rsidR="007612B6" w:rsidRDefault="007E5F46" w:rsidP="007612B6">
            <w:pPr>
              <w:pStyle w:val="FigureImage"/>
            </w:pPr>
            <w:r>
              <w:rPr>
                <w:noProof/>
              </w:rPr>
              <w:lastRenderedPageBreak/>
              <w:drawing>
                <wp:inline distT="0" distB="0" distL="0" distR="0" wp14:anchorId="385773D2" wp14:editId="4790A19D">
                  <wp:extent cx="2325136" cy="1734625"/>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35.26 PM.png"/>
                          <pic:cNvPicPr/>
                        </pic:nvPicPr>
                        <pic:blipFill>
                          <a:blip r:embed="rId18">
                            <a:extLst>
                              <a:ext uri="{28A0092B-C50C-407E-A947-70E740481C1C}">
                                <a14:useLocalDpi xmlns:a14="http://schemas.microsoft.com/office/drawing/2010/main" val="0"/>
                              </a:ext>
                            </a:extLst>
                          </a:blip>
                          <a:stretch>
                            <a:fillRect/>
                          </a:stretch>
                        </pic:blipFill>
                        <pic:spPr>
                          <a:xfrm>
                            <a:off x="0" y="0"/>
                            <a:ext cx="2325136" cy="1734625"/>
                          </a:xfrm>
                          <a:prstGeom prst="rect">
                            <a:avLst/>
                          </a:prstGeom>
                        </pic:spPr>
                      </pic:pic>
                    </a:graphicData>
                  </a:graphic>
                </wp:inline>
              </w:drawing>
            </w:r>
          </w:p>
          <w:p w14:paraId="338C4860" w14:textId="77559C39" w:rsidR="007612B6" w:rsidRPr="007612B6" w:rsidRDefault="007612B6" w:rsidP="007612B6">
            <w:pPr>
              <w:pStyle w:val="Caption"/>
            </w:pPr>
            <w:r>
              <w:t xml:space="preserve">Figure </w:t>
            </w:r>
            <w:r w:rsidR="00A536F3">
              <w:t>21</w:t>
            </w:r>
            <w:r>
              <w:t>.9 Adding a link to a menu</w:t>
            </w:r>
          </w:p>
          <w:p w14:paraId="671DFD80" w14:textId="4A4D8A8B" w:rsidR="007612B6" w:rsidRDefault="007612B6" w:rsidP="000E7DDD">
            <w:pPr>
              <w:pStyle w:val="TableText"/>
            </w:pPr>
          </w:p>
        </w:tc>
      </w:tr>
      <w:tr w:rsidR="007612B6" w14:paraId="6B4FD3BC" w14:textId="77777777" w:rsidTr="00900E99">
        <w:trPr>
          <w:trHeight w:val="1351"/>
        </w:trPr>
        <w:tc>
          <w:tcPr>
            <w:tcW w:w="450" w:type="dxa"/>
            <w:tcBorders>
              <w:top w:val="nil"/>
              <w:left w:val="nil"/>
              <w:bottom w:val="nil"/>
              <w:right w:val="nil"/>
            </w:tcBorders>
          </w:tcPr>
          <w:p w14:paraId="1A182508" w14:textId="5B6457E1" w:rsidR="007612B6" w:rsidRDefault="007612B6" w:rsidP="002C79B9">
            <w:pPr>
              <w:pStyle w:val="TableNumber"/>
            </w:pPr>
            <w:r>
              <w:lastRenderedPageBreak/>
              <w:t>5</w:t>
            </w:r>
          </w:p>
        </w:tc>
        <w:tc>
          <w:tcPr>
            <w:tcW w:w="7650" w:type="dxa"/>
            <w:tcBorders>
              <w:top w:val="nil"/>
              <w:left w:val="nil"/>
              <w:bottom w:val="nil"/>
              <w:right w:val="nil"/>
            </w:tcBorders>
          </w:tcPr>
          <w:p w14:paraId="2F5CFF9E" w14:textId="6B9DDFF3" w:rsidR="007E5F46" w:rsidRDefault="007E5F46" w:rsidP="000E7DDD">
            <w:pPr>
              <w:pStyle w:val="TableText"/>
            </w:pPr>
            <w:r>
              <w:t xml:space="preserve">Now select the checkbox to put this menu item in the left of the theme (again if using a different theme you may have different options). Click save as shown in Figure </w:t>
            </w:r>
            <w:r w:rsidR="00A536F3">
              <w:t>21</w:t>
            </w:r>
            <w:r>
              <w:t>.10 and you will now have the menu in the left of all pages.</w:t>
            </w:r>
          </w:p>
          <w:p w14:paraId="1DC721FF" w14:textId="14AA776B" w:rsidR="007E5F46" w:rsidRDefault="00A5458C" w:rsidP="007E5F46">
            <w:pPr>
              <w:pStyle w:val="FigureImage"/>
            </w:pPr>
            <w:r>
              <w:rPr>
                <w:noProof/>
              </w:rPr>
              <w:drawing>
                <wp:inline distT="0" distB="0" distL="0" distR="0" wp14:anchorId="6AB4013C" wp14:editId="42A2F31B">
                  <wp:extent cx="4720590" cy="31908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37.16 PM.png"/>
                          <pic:cNvPicPr/>
                        </pic:nvPicPr>
                        <pic:blipFill>
                          <a:blip r:embed="rId19">
                            <a:extLst>
                              <a:ext uri="{28A0092B-C50C-407E-A947-70E740481C1C}">
                                <a14:useLocalDpi xmlns:a14="http://schemas.microsoft.com/office/drawing/2010/main" val="0"/>
                              </a:ext>
                            </a:extLst>
                          </a:blip>
                          <a:stretch>
                            <a:fillRect/>
                          </a:stretch>
                        </pic:blipFill>
                        <pic:spPr>
                          <a:xfrm>
                            <a:off x="0" y="0"/>
                            <a:ext cx="4720590" cy="3190875"/>
                          </a:xfrm>
                          <a:prstGeom prst="rect">
                            <a:avLst/>
                          </a:prstGeom>
                        </pic:spPr>
                      </pic:pic>
                    </a:graphicData>
                  </a:graphic>
                </wp:inline>
              </w:drawing>
            </w:r>
          </w:p>
          <w:p w14:paraId="2B515C54" w14:textId="3B132B4C" w:rsidR="007E5F46" w:rsidRPr="007E5F46" w:rsidRDefault="007E5F46" w:rsidP="007E5F46">
            <w:pPr>
              <w:pStyle w:val="Caption"/>
            </w:pPr>
            <w:r>
              <w:t xml:space="preserve">Figure </w:t>
            </w:r>
            <w:r w:rsidR="00A536F3">
              <w:t>21</w:t>
            </w:r>
            <w:r>
              <w:t xml:space="preserve">.10 </w:t>
            </w:r>
            <w:r w:rsidR="00A5458C">
              <w:t>The side menu being edited in the admin interface.</w:t>
            </w:r>
          </w:p>
        </w:tc>
      </w:tr>
      <w:tr w:rsidR="007612B6" w14:paraId="3A9F7A01" w14:textId="77777777" w:rsidTr="00900E99">
        <w:trPr>
          <w:trHeight w:val="1351"/>
        </w:trPr>
        <w:tc>
          <w:tcPr>
            <w:tcW w:w="450" w:type="dxa"/>
            <w:tcBorders>
              <w:top w:val="nil"/>
              <w:left w:val="nil"/>
              <w:bottom w:val="nil"/>
              <w:right w:val="nil"/>
            </w:tcBorders>
          </w:tcPr>
          <w:p w14:paraId="707ACF9A" w14:textId="10E50C30" w:rsidR="007612B6" w:rsidRDefault="007612B6" w:rsidP="002C79B9">
            <w:pPr>
              <w:pStyle w:val="TableNumber"/>
            </w:pPr>
            <w:r>
              <w:lastRenderedPageBreak/>
              <w:t>6</w:t>
            </w:r>
          </w:p>
        </w:tc>
        <w:tc>
          <w:tcPr>
            <w:tcW w:w="7650" w:type="dxa"/>
            <w:tcBorders>
              <w:top w:val="nil"/>
              <w:left w:val="nil"/>
              <w:bottom w:val="nil"/>
              <w:right w:val="nil"/>
            </w:tcBorders>
          </w:tcPr>
          <w:p w14:paraId="572C582A" w14:textId="77777777" w:rsidR="00295D91" w:rsidRDefault="00295D91" w:rsidP="000E7DDD">
            <w:pPr>
              <w:pStyle w:val="TableText"/>
            </w:pPr>
            <w:r>
              <w:t>The other way that items are added to sidebars is through Widgets. We will now turn off all other widgets (for the time being) to show a more bare bones site.</w:t>
            </w:r>
          </w:p>
          <w:p w14:paraId="4B6884CF" w14:textId="2819ACB8" w:rsidR="007612B6" w:rsidRDefault="00295D91" w:rsidP="000E7DDD">
            <w:pPr>
              <w:pStyle w:val="TableText"/>
            </w:pPr>
            <w:r>
              <w:t xml:space="preserve">Navigate to Appearance-&gt;Widgets and drag all of the items in the  "Primary sidebar" out of the interface and drop them as shown in Figure </w:t>
            </w:r>
            <w:r w:rsidR="00A536F3">
              <w:t>21</w:t>
            </w:r>
            <w:r>
              <w:t>.11 (they will disappear form the menu but still be there if you want to add them back later).</w:t>
            </w:r>
          </w:p>
          <w:p w14:paraId="22D350A0" w14:textId="5B0A1622" w:rsidR="00A43018" w:rsidRDefault="00B856FA" w:rsidP="00A43018">
            <w:pPr>
              <w:pStyle w:val="FigureImage"/>
            </w:pPr>
            <w:r>
              <w:rPr>
                <w:noProof/>
              </w:rPr>
              <w:drawing>
                <wp:inline distT="0" distB="0" distL="0" distR="0" wp14:anchorId="2D000E2A" wp14:editId="4EC3FAE1">
                  <wp:extent cx="5496277" cy="2572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41.47 PM.png"/>
                          <pic:cNvPicPr/>
                        </pic:nvPicPr>
                        <pic:blipFill rotWithShape="1">
                          <a:blip r:embed="rId20">
                            <a:extLst>
                              <a:ext uri="{28A0092B-C50C-407E-A947-70E740481C1C}">
                                <a14:useLocalDpi xmlns:a14="http://schemas.microsoft.com/office/drawing/2010/main" val="0"/>
                              </a:ext>
                            </a:extLst>
                          </a:blip>
                          <a:srcRect t="12612" r="48842" b="44818"/>
                          <a:stretch/>
                        </pic:blipFill>
                        <pic:spPr bwMode="auto">
                          <a:xfrm>
                            <a:off x="0" y="0"/>
                            <a:ext cx="5497993" cy="2573628"/>
                          </a:xfrm>
                          <a:prstGeom prst="rect">
                            <a:avLst/>
                          </a:prstGeom>
                          <a:ln>
                            <a:noFill/>
                          </a:ln>
                          <a:extLst>
                            <a:ext uri="{53640926-AAD7-44d8-BBD7-CCE9431645EC}">
                              <a14:shadowObscured xmlns:a14="http://schemas.microsoft.com/office/drawing/2010/main"/>
                            </a:ext>
                          </a:extLst>
                        </pic:spPr>
                      </pic:pic>
                    </a:graphicData>
                  </a:graphic>
                </wp:inline>
              </w:drawing>
            </w:r>
          </w:p>
          <w:p w14:paraId="3A333949" w14:textId="3CF9B3A2" w:rsidR="00A43018" w:rsidRDefault="00A43018" w:rsidP="00A43018">
            <w:pPr>
              <w:pStyle w:val="Caption"/>
            </w:pPr>
            <w:r>
              <w:t xml:space="preserve">Figure </w:t>
            </w:r>
            <w:r w:rsidR="00A536F3">
              <w:t>21</w:t>
            </w:r>
            <w:r>
              <w:t>.11 Removing widgets that are enabled in a new WordPress Installation.</w:t>
            </w:r>
          </w:p>
          <w:p w14:paraId="068BCCA3" w14:textId="42646E48" w:rsidR="00B856FA" w:rsidRDefault="00B856FA" w:rsidP="000E7DDD">
            <w:pPr>
              <w:pStyle w:val="TableText"/>
            </w:pPr>
            <w:r>
              <w:t xml:space="preserve">Now your page should have only the page menu on top and the one item in the side menu as illustrated in Figure </w:t>
            </w:r>
            <w:r w:rsidR="00A536F3">
              <w:t>21</w:t>
            </w:r>
            <w:r>
              <w:t>.12.</w:t>
            </w:r>
          </w:p>
          <w:p w14:paraId="6182CE9A" w14:textId="5D1E7863" w:rsidR="00B856FA" w:rsidRDefault="00B5544B" w:rsidP="00B856FA">
            <w:pPr>
              <w:pStyle w:val="FigureImage"/>
            </w:pPr>
            <w:r>
              <w:rPr>
                <w:noProof/>
              </w:rPr>
              <w:drawing>
                <wp:inline distT="0" distB="0" distL="0" distR="0" wp14:anchorId="74FD58E2" wp14:editId="45FFC098">
                  <wp:extent cx="4720590" cy="15068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44.18 PM.png"/>
                          <pic:cNvPicPr/>
                        </pic:nvPicPr>
                        <pic:blipFill>
                          <a:blip r:embed="rId21">
                            <a:extLst>
                              <a:ext uri="{28A0092B-C50C-407E-A947-70E740481C1C}">
                                <a14:useLocalDpi xmlns:a14="http://schemas.microsoft.com/office/drawing/2010/main" val="0"/>
                              </a:ext>
                            </a:extLst>
                          </a:blip>
                          <a:stretch>
                            <a:fillRect/>
                          </a:stretch>
                        </pic:blipFill>
                        <pic:spPr>
                          <a:xfrm>
                            <a:off x="0" y="0"/>
                            <a:ext cx="4720590" cy="1506855"/>
                          </a:xfrm>
                          <a:prstGeom prst="rect">
                            <a:avLst/>
                          </a:prstGeom>
                        </pic:spPr>
                      </pic:pic>
                    </a:graphicData>
                  </a:graphic>
                </wp:inline>
              </w:drawing>
            </w:r>
          </w:p>
          <w:p w14:paraId="697DFE24" w14:textId="4BE66A80" w:rsidR="00B856FA" w:rsidRPr="00B856FA" w:rsidRDefault="00B856FA" w:rsidP="00B856FA">
            <w:pPr>
              <w:pStyle w:val="Caption"/>
            </w:pPr>
            <w:r>
              <w:t xml:space="preserve">Figure </w:t>
            </w:r>
            <w:r w:rsidR="00A536F3">
              <w:t>21</w:t>
            </w:r>
            <w:r>
              <w:t xml:space="preserve">.12 Screenshot of the cleaned up </w:t>
            </w:r>
            <w:r w:rsidR="00E50011">
              <w:t>menu bars</w:t>
            </w:r>
            <w:r>
              <w:t>.</w:t>
            </w:r>
          </w:p>
          <w:p w14:paraId="327B2DF9" w14:textId="5A298979" w:rsidR="00B856FA" w:rsidRPr="00B856FA" w:rsidRDefault="00B856FA" w:rsidP="00B856FA"/>
        </w:tc>
      </w:tr>
    </w:tbl>
    <w:p w14:paraId="3E22A8F7" w14:textId="3C364F59" w:rsidR="000C6B1C" w:rsidRDefault="000C6B1C" w:rsidP="000C6B1C">
      <w:pPr>
        <w:pStyle w:val="BodyMain"/>
      </w:pPr>
    </w:p>
    <w:p w14:paraId="52B8EE69" w14:textId="77777777" w:rsidR="000C6B1C" w:rsidRDefault="000C6B1C" w:rsidP="000C6B1C">
      <w:pPr>
        <w:pStyle w:val="BodyMain"/>
      </w:pPr>
    </w:p>
    <w:p w14:paraId="1B9F1FEB" w14:textId="77777777" w:rsidR="000C6B1C" w:rsidRDefault="000C6B1C" w:rsidP="000C6B1C">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63BC08A6" w14:textId="77777777" w:rsidTr="002C79B9">
        <w:trPr>
          <w:gridBefore w:val="1"/>
          <w:wBefore w:w="450" w:type="dxa"/>
        </w:trPr>
        <w:tc>
          <w:tcPr>
            <w:tcW w:w="7650" w:type="dxa"/>
            <w:tcBorders>
              <w:bottom w:val="single" w:sz="4" w:space="0" w:color="000080"/>
            </w:tcBorders>
            <w:shd w:val="clear" w:color="auto" w:fill="404040"/>
          </w:tcPr>
          <w:p w14:paraId="429831D1" w14:textId="00C780E7" w:rsidR="000C6B1C" w:rsidRDefault="000C6B1C" w:rsidP="004D7028">
            <w:pPr>
              <w:pStyle w:val="TableStepHead"/>
            </w:pPr>
            <w:r>
              <w:br w:type="page"/>
            </w:r>
            <w:r>
              <w:rPr>
                <w:rStyle w:val="TableHeadingChar"/>
              </w:rPr>
              <w:t xml:space="preserve">Exercise </w:t>
            </w:r>
            <w:r w:rsidR="00A536F3">
              <w:rPr>
                <w:rStyle w:val="TableHeadingChar"/>
              </w:rPr>
              <w:t>21</w:t>
            </w:r>
            <w:r w:rsidR="004D7028">
              <w:rPr>
                <w:rStyle w:val="TableHeadingChar"/>
              </w:rPr>
              <w:t>.4</w:t>
            </w:r>
            <w:r>
              <w:t xml:space="preserve">  — </w:t>
            </w:r>
            <w:r w:rsidR="004D7028">
              <w:t>Create WordPress Users</w:t>
            </w:r>
          </w:p>
        </w:tc>
      </w:tr>
      <w:tr w:rsidR="000C6B1C" w14:paraId="17F0A26B" w14:textId="77777777" w:rsidTr="001B5AEF">
        <w:tc>
          <w:tcPr>
            <w:tcW w:w="450" w:type="dxa"/>
            <w:tcBorders>
              <w:top w:val="nil"/>
              <w:left w:val="nil"/>
              <w:bottom w:val="nil"/>
              <w:right w:val="nil"/>
            </w:tcBorders>
          </w:tcPr>
          <w:p w14:paraId="3FA4AD75" w14:textId="77777777" w:rsidR="000C6B1C" w:rsidRDefault="000C6B1C" w:rsidP="002C79B9">
            <w:pPr>
              <w:pStyle w:val="TableNumber"/>
            </w:pPr>
            <w:r>
              <w:t>1</w:t>
            </w:r>
          </w:p>
        </w:tc>
        <w:tc>
          <w:tcPr>
            <w:tcW w:w="7650" w:type="dxa"/>
            <w:tcBorders>
              <w:top w:val="nil"/>
              <w:left w:val="nil"/>
              <w:bottom w:val="nil"/>
              <w:right w:val="nil"/>
            </w:tcBorders>
          </w:tcPr>
          <w:p w14:paraId="2B9F4396" w14:textId="6770219F" w:rsidR="000C6B1C" w:rsidRDefault="004D7028" w:rsidP="000E7DDD">
            <w:pPr>
              <w:pStyle w:val="TableText"/>
            </w:pPr>
            <w:r>
              <w:t xml:space="preserve">This lab requires that you have a working WordPress installation as described in Exercise </w:t>
            </w:r>
            <w:r w:rsidR="00A536F3">
              <w:t>21</w:t>
            </w:r>
            <w:r>
              <w:t>.1.</w:t>
            </w:r>
          </w:p>
        </w:tc>
      </w:tr>
      <w:tr w:rsidR="00BD4E64" w14:paraId="7E50B421" w14:textId="77777777" w:rsidTr="001B5AEF">
        <w:trPr>
          <w:trHeight w:val="1268"/>
        </w:trPr>
        <w:tc>
          <w:tcPr>
            <w:tcW w:w="450" w:type="dxa"/>
            <w:tcBorders>
              <w:top w:val="nil"/>
              <w:left w:val="nil"/>
              <w:bottom w:val="nil"/>
              <w:right w:val="nil"/>
            </w:tcBorders>
          </w:tcPr>
          <w:p w14:paraId="05939CF2" w14:textId="77777777" w:rsidR="00BD4E64" w:rsidRDefault="00BD4E64" w:rsidP="002C79B9">
            <w:pPr>
              <w:pStyle w:val="TableNumber"/>
            </w:pPr>
            <w:r>
              <w:t>2</w:t>
            </w:r>
          </w:p>
        </w:tc>
        <w:tc>
          <w:tcPr>
            <w:tcW w:w="7650" w:type="dxa"/>
            <w:tcBorders>
              <w:top w:val="nil"/>
              <w:left w:val="nil"/>
              <w:bottom w:val="nil"/>
              <w:right w:val="nil"/>
            </w:tcBorders>
          </w:tcPr>
          <w:p w14:paraId="064482A1" w14:textId="0A6FBF5B" w:rsidR="00BD4E64" w:rsidRDefault="00BD4E64" w:rsidP="000E7DDD">
            <w:pPr>
              <w:pStyle w:val="TableText"/>
            </w:pPr>
            <w:r>
              <w:t xml:space="preserve">Login to WordPress as an administrator and navigate to the users section of the portal. There you will see a list of all the users currently associated with this WordPress site. You likely only have 1 user so far as shown in Figure </w:t>
            </w:r>
            <w:r w:rsidR="00A536F3">
              <w:t>21</w:t>
            </w:r>
            <w:r>
              <w:t>.13.</w:t>
            </w:r>
          </w:p>
          <w:p w14:paraId="4A20ACA7" w14:textId="6E021D58" w:rsidR="00BD4E64" w:rsidRDefault="00BD4E64" w:rsidP="008A5B5D">
            <w:pPr>
              <w:pStyle w:val="FigureImage"/>
            </w:pPr>
            <w:r>
              <w:rPr>
                <w:noProof/>
              </w:rPr>
              <w:drawing>
                <wp:inline distT="0" distB="0" distL="0" distR="0" wp14:anchorId="622CAC6E" wp14:editId="1E9460E2">
                  <wp:extent cx="4720590" cy="294767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46.15 PM.png"/>
                          <pic:cNvPicPr/>
                        </pic:nvPicPr>
                        <pic:blipFill>
                          <a:blip r:embed="rId22">
                            <a:extLst>
                              <a:ext uri="{28A0092B-C50C-407E-A947-70E740481C1C}">
                                <a14:useLocalDpi xmlns:a14="http://schemas.microsoft.com/office/drawing/2010/main" val="0"/>
                              </a:ext>
                            </a:extLst>
                          </a:blip>
                          <a:stretch>
                            <a:fillRect/>
                          </a:stretch>
                        </pic:blipFill>
                        <pic:spPr>
                          <a:xfrm>
                            <a:off x="0" y="0"/>
                            <a:ext cx="4720590" cy="2947670"/>
                          </a:xfrm>
                          <a:prstGeom prst="rect">
                            <a:avLst/>
                          </a:prstGeom>
                        </pic:spPr>
                      </pic:pic>
                    </a:graphicData>
                  </a:graphic>
                </wp:inline>
              </w:drawing>
            </w:r>
          </w:p>
          <w:p w14:paraId="628C51DE" w14:textId="0D39C556" w:rsidR="00BD4E64" w:rsidRPr="008A5B5D" w:rsidRDefault="00BD4E64" w:rsidP="008A5B5D">
            <w:pPr>
              <w:pStyle w:val="Caption"/>
            </w:pPr>
            <w:r>
              <w:t xml:space="preserve">Figure </w:t>
            </w:r>
            <w:r w:rsidR="00A536F3">
              <w:t>21</w:t>
            </w:r>
            <w:r>
              <w:t>.13 Users part of the admin interface.</w:t>
            </w:r>
          </w:p>
          <w:p w14:paraId="0AF89AA0" w14:textId="7736A428" w:rsidR="00BD4E64" w:rsidRDefault="00BD4E64" w:rsidP="000E7DDD">
            <w:pPr>
              <w:pStyle w:val="TableText"/>
            </w:pPr>
            <w:r>
              <w:t xml:space="preserve"> </w:t>
            </w:r>
          </w:p>
        </w:tc>
      </w:tr>
      <w:tr w:rsidR="00BD4E64" w14:paraId="22C42EB1" w14:textId="77777777" w:rsidTr="001B5AEF">
        <w:trPr>
          <w:trHeight w:val="1266"/>
        </w:trPr>
        <w:tc>
          <w:tcPr>
            <w:tcW w:w="450" w:type="dxa"/>
            <w:tcBorders>
              <w:top w:val="nil"/>
              <w:left w:val="nil"/>
              <w:bottom w:val="nil"/>
              <w:right w:val="nil"/>
            </w:tcBorders>
          </w:tcPr>
          <w:p w14:paraId="578DA0B7" w14:textId="5AE3C9C9" w:rsidR="00BD4E64" w:rsidRDefault="00BD4E64" w:rsidP="002C79B9">
            <w:pPr>
              <w:pStyle w:val="TableNumber"/>
            </w:pPr>
            <w:r>
              <w:t>3</w:t>
            </w:r>
          </w:p>
        </w:tc>
        <w:tc>
          <w:tcPr>
            <w:tcW w:w="7650" w:type="dxa"/>
            <w:tcBorders>
              <w:top w:val="nil"/>
              <w:left w:val="nil"/>
              <w:bottom w:val="nil"/>
              <w:right w:val="nil"/>
            </w:tcBorders>
          </w:tcPr>
          <w:p w14:paraId="4E8D4DC1" w14:textId="77777777" w:rsidR="00BD4E64" w:rsidRDefault="004F0806" w:rsidP="000E7DDD">
            <w:pPr>
              <w:pStyle w:val="TableText"/>
            </w:pPr>
            <w:r>
              <w:t>Click on "add New' user and enter the new user's information.</w:t>
            </w:r>
            <w:r w:rsidR="00FA7AB9">
              <w:t xml:space="preserve"> While some fields are required, others are optional (like a link to a website for each user). The components of this are later used in :user" pages by many themes,</w:t>
            </w:r>
          </w:p>
          <w:p w14:paraId="5CE26374" w14:textId="77777777" w:rsidR="00FA7AB9" w:rsidRDefault="00FA7AB9" w:rsidP="000E7DDD">
            <w:pPr>
              <w:pStyle w:val="TableText"/>
            </w:pPr>
          </w:p>
          <w:p w14:paraId="6F5B75D4" w14:textId="349DD961" w:rsidR="00FA7AB9" w:rsidRDefault="00FA7AB9" w:rsidP="000E7DDD">
            <w:pPr>
              <w:pStyle w:val="TableText"/>
            </w:pPr>
            <w:r>
              <w:t>That's it! You can choose different levels of privilege as required for your circumstance. And make as many users as you want!</w:t>
            </w:r>
          </w:p>
        </w:tc>
      </w:tr>
      <w:tr w:rsidR="00FA7AB9" w14:paraId="3DB264EB" w14:textId="77777777" w:rsidTr="001B5AEF">
        <w:trPr>
          <w:trHeight w:val="1266"/>
        </w:trPr>
        <w:tc>
          <w:tcPr>
            <w:tcW w:w="450" w:type="dxa"/>
            <w:tcBorders>
              <w:top w:val="nil"/>
              <w:left w:val="nil"/>
              <w:bottom w:val="nil"/>
              <w:right w:val="nil"/>
            </w:tcBorders>
          </w:tcPr>
          <w:p w14:paraId="5B400CB3" w14:textId="6FC11BFA" w:rsidR="00FA7AB9" w:rsidRDefault="00FA7AB9" w:rsidP="002C79B9">
            <w:pPr>
              <w:pStyle w:val="TableNumber"/>
            </w:pPr>
            <w:r>
              <w:t>4</w:t>
            </w:r>
          </w:p>
        </w:tc>
        <w:tc>
          <w:tcPr>
            <w:tcW w:w="7650" w:type="dxa"/>
            <w:tcBorders>
              <w:top w:val="nil"/>
              <w:left w:val="nil"/>
              <w:bottom w:val="nil"/>
              <w:right w:val="nil"/>
            </w:tcBorders>
          </w:tcPr>
          <w:p w14:paraId="4334050C" w14:textId="3BA92D5F" w:rsidR="00FA7AB9" w:rsidRDefault="00FA7AB9" w:rsidP="000E7DDD">
            <w:pPr>
              <w:pStyle w:val="TableText"/>
            </w:pPr>
            <w:r>
              <w:t>Now click on "Your Profile" to set up specific options for your user. In addition to color themes, biographical data and an avatar in you can also choose whether to enable the toolbar when viewing the site (this slows down some installations) or the visual editor.</w:t>
            </w:r>
          </w:p>
        </w:tc>
      </w:tr>
    </w:tbl>
    <w:p w14:paraId="53693944" w14:textId="0D5403C7" w:rsidR="004D7028" w:rsidRDefault="004D7028" w:rsidP="004D7028">
      <w:pPr>
        <w:pStyle w:val="BodyMain"/>
      </w:pPr>
    </w:p>
    <w:p w14:paraId="51CC8496" w14:textId="77777777" w:rsidR="004D7028" w:rsidRDefault="004D7028" w:rsidP="004D7028">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4D7028" w14:paraId="13417711" w14:textId="77777777" w:rsidTr="00743935">
        <w:trPr>
          <w:gridBefore w:val="1"/>
          <w:wBefore w:w="450" w:type="dxa"/>
        </w:trPr>
        <w:tc>
          <w:tcPr>
            <w:tcW w:w="7650" w:type="dxa"/>
            <w:tcBorders>
              <w:bottom w:val="single" w:sz="4" w:space="0" w:color="000080"/>
            </w:tcBorders>
            <w:shd w:val="clear" w:color="auto" w:fill="404040"/>
          </w:tcPr>
          <w:p w14:paraId="06C6CA09" w14:textId="438A4F42" w:rsidR="004D7028" w:rsidRDefault="004D7028" w:rsidP="004D7028">
            <w:pPr>
              <w:pStyle w:val="TableStepHead"/>
            </w:pPr>
            <w:r>
              <w:br w:type="page"/>
            </w:r>
            <w:r>
              <w:rPr>
                <w:rStyle w:val="TableHeadingChar"/>
              </w:rPr>
              <w:t xml:space="preserve">Exercise </w:t>
            </w:r>
            <w:r w:rsidR="00A536F3">
              <w:rPr>
                <w:rStyle w:val="TableHeadingChar"/>
              </w:rPr>
              <w:t>21</w:t>
            </w:r>
            <w:r>
              <w:rPr>
                <w:rStyle w:val="TableHeadingChar"/>
              </w:rPr>
              <w:t>.5</w:t>
            </w:r>
            <w:r>
              <w:t xml:space="preserve">  — Install a Plugin</w:t>
            </w:r>
          </w:p>
        </w:tc>
      </w:tr>
      <w:tr w:rsidR="004D7028" w14:paraId="7E7D63D6" w14:textId="77777777" w:rsidTr="00693509">
        <w:tc>
          <w:tcPr>
            <w:tcW w:w="450" w:type="dxa"/>
            <w:tcBorders>
              <w:top w:val="nil"/>
              <w:left w:val="nil"/>
              <w:bottom w:val="nil"/>
              <w:right w:val="nil"/>
            </w:tcBorders>
          </w:tcPr>
          <w:p w14:paraId="518178B4" w14:textId="77777777" w:rsidR="004D7028" w:rsidRDefault="004D7028" w:rsidP="00743935">
            <w:pPr>
              <w:pStyle w:val="TableNumber"/>
            </w:pPr>
            <w:r>
              <w:t>1</w:t>
            </w:r>
          </w:p>
        </w:tc>
        <w:tc>
          <w:tcPr>
            <w:tcW w:w="7650" w:type="dxa"/>
            <w:tcBorders>
              <w:top w:val="nil"/>
              <w:left w:val="nil"/>
              <w:bottom w:val="nil"/>
              <w:right w:val="nil"/>
            </w:tcBorders>
          </w:tcPr>
          <w:p w14:paraId="6F006DB3" w14:textId="661A6299" w:rsidR="004D7028" w:rsidRDefault="004D7028" w:rsidP="000E7DDD">
            <w:pPr>
              <w:pStyle w:val="TableText"/>
            </w:pPr>
            <w:r>
              <w:t xml:space="preserve">This lab requires that you have a working WordPress installation as described in Exercise </w:t>
            </w:r>
            <w:r w:rsidR="00A536F3">
              <w:t>21</w:t>
            </w:r>
            <w:r>
              <w:t>.1.</w:t>
            </w:r>
            <w:r w:rsidR="00CF4A0F">
              <w:t xml:space="preserve"> You will install a popular gallery plugin for showing galleries of images.\</w:t>
            </w:r>
          </w:p>
        </w:tc>
      </w:tr>
      <w:tr w:rsidR="00F54FCB" w14:paraId="40B5A3CE" w14:textId="77777777" w:rsidTr="00693509">
        <w:trPr>
          <w:trHeight w:val="427"/>
        </w:trPr>
        <w:tc>
          <w:tcPr>
            <w:tcW w:w="450" w:type="dxa"/>
            <w:tcBorders>
              <w:top w:val="nil"/>
              <w:left w:val="nil"/>
              <w:bottom w:val="nil"/>
              <w:right w:val="nil"/>
            </w:tcBorders>
          </w:tcPr>
          <w:p w14:paraId="2B6BF3AB" w14:textId="77777777" w:rsidR="00F54FCB" w:rsidRDefault="00F54FCB" w:rsidP="00743935">
            <w:pPr>
              <w:pStyle w:val="TableNumber"/>
            </w:pPr>
            <w:r>
              <w:t>2</w:t>
            </w:r>
          </w:p>
        </w:tc>
        <w:tc>
          <w:tcPr>
            <w:tcW w:w="7650" w:type="dxa"/>
            <w:tcBorders>
              <w:top w:val="nil"/>
              <w:left w:val="nil"/>
              <w:bottom w:val="nil"/>
              <w:right w:val="nil"/>
            </w:tcBorders>
          </w:tcPr>
          <w:p w14:paraId="295810EB" w14:textId="44E029A1" w:rsidR="00F54FCB" w:rsidRDefault="00F54FCB" w:rsidP="000E7DDD">
            <w:pPr>
              <w:pStyle w:val="TableText"/>
            </w:pPr>
            <w:r>
              <w:t>Login to WordPress as an administrator and click on Plugin-&gt; Add New in the main left menu. You will be provided with a search facility as well as a word cloud of popular plugins.</w:t>
            </w:r>
          </w:p>
          <w:p w14:paraId="66A9DD4D" w14:textId="77777777" w:rsidR="00F54FCB" w:rsidRDefault="00F54FCB" w:rsidP="000E7DDD">
            <w:pPr>
              <w:pStyle w:val="TableText"/>
            </w:pPr>
          </w:p>
          <w:p w14:paraId="7D54BEC7" w14:textId="0CB105EB" w:rsidR="00F54FCB" w:rsidRDefault="00F54FCB" w:rsidP="000E7DDD">
            <w:pPr>
              <w:pStyle w:val="TableText"/>
            </w:pPr>
            <w:r>
              <w:t>Type "</w:t>
            </w:r>
            <w:r w:rsidRPr="003E05A8">
              <w:t xml:space="preserve"> NextGEN Gallery" into the search bar and select "install" on the first </w:t>
            </w:r>
            <w:r>
              <w:t>item by Photocrati Media. You will be prompted with a popup whether you want to proceed.</w:t>
            </w:r>
          </w:p>
          <w:p w14:paraId="676FA263" w14:textId="5001BAE4" w:rsidR="00F54FCB" w:rsidRDefault="00F54FCB" w:rsidP="000E7DDD">
            <w:pPr>
              <w:pStyle w:val="TableText"/>
            </w:pPr>
          </w:p>
        </w:tc>
      </w:tr>
      <w:tr w:rsidR="00F54FCB" w14:paraId="79B59D81" w14:textId="77777777" w:rsidTr="00693509">
        <w:trPr>
          <w:trHeight w:val="424"/>
        </w:trPr>
        <w:tc>
          <w:tcPr>
            <w:tcW w:w="450" w:type="dxa"/>
            <w:tcBorders>
              <w:top w:val="nil"/>
              <w:left w:val="nil"/>
              <w:bottom w:val="nil"/>
              <w:right w:val="nil"/>
            </w:tcBorders>
          </w:tcPr>
          <w:p w14:paraId="35A97BCD" w14:textId="2326CB0E" w:rsidR="00F54FCB" w:rsidRDefault="00F54FCB" w:rsidP="00743935">
            <w:pPr>
              <w:pStyle w:val="TableNumber"/>
            </w:pPr>
            <w:r>
              <w:t>3</w:t>
            </w:r>
          </w:p>
        </w:tc>
        <w:tc>
          <w:tcPr>
            <w:tcW w:w="7650" w:type="dxa"/>
            <w:tcBorders>
              <w:top w:val="nil"/>
              <w:left w:val="nil"/>
              <w:bottom w:val="nil"/>
              <w:right w:val="nil"/>
            </w:tcBorders>
          </w:tcPr>
          <w:p w14:paraId="68D60211" w14:textId="0C4C602A" w:rsidR="00F54FCB" w:rsidRDefault="00F54FCB" w:rsidP="000E7DDD">
            <w:pPr>
              <w:pStyle w:val="TableText"/>
            </w:pPr>
            <w:r>
              <w:t xml:space="preserve">You will now be presented with a page asking for your credentials to the server where WordPress is installed as shown in Figure </w:t>
            </w:r>
            <w:r w:rsidR="00A536F3">
              <w:t>21</w:t>
            </w:r>
            <w:r>
              <w:t>.14.</w:t>
            </w:r>
          </w:p>
          <w:p w14:paraId="0919AACC" w14:textId="59BB0F40" w:rsidR="00F54FCB" w:rsidRDefault="00F54FCB" w:rsidP="00F54FCB">
            <w:pPr>
              <w:pStyle w:val="FigureImage"/>
            </w:pPr>
            <w:r>
              <w:rPr>
                <w:noProof/>
              </w:rPr>
              <w:drawing>
                <wp:inline distT="0" distB="0" distL="0" distR="0" wp14:anchorId="7844E895" wp14:editId="5A9533F5">
                  <wp:extent cx="4720590" cy="35064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56.55 PM.png"/>
                          <pic:cNvPicPr/>
                        </pic:nvPicPr>
                        <pic:blipFill>
                          <a:blip r:embed="rId23">
                            <a:extLst>
                              <a:ext uri="{28A0092B-C50C-407E-A947-70E740481C1C}">
                                <a14:useLocalDpi xmlns:a14="http://schemas.microsoft.com/office/drawing/2010/main" val="0"/>
                              </a:ext>
                            </a:extLst>
                          </a:blip>
                          <a:stretch>
                            <a:fillRect/>
                          </a:stretch>
                        </pic:blipFill>
                        <pic:spPr>
                          <a:xfrm>
                            <a:off x="0" y="0"/>
                            <a:ext cx="4720590" cy="3506470"/>
                          </a:xfrm>
                          <a:prstGeom prst="rect">
                            <a:avLst/>
                          </a:prstGeom>
                        </pic:spPr>
                      </pic:pic>
                    </a:graphicData>
                  </a:graphic>
                </wp:inline>
              </w:drawing>
            </w:r>
          </w:p>
          <w:p w14:paraId="72BFFB11" w14:textId="6F389158" w:rsidR="00F54FCB" w:rsidRDefault="00F54FCB" w:rsidP="00F54FCB">
            <w:pPr>
              <w:pStyle w:val="Caption"/>
            </w:pPr>
            <w:r>
              <w:t xml:space="preserve">Figure </w:t>
            </w:r>
            <w:r w:rsidR="00A536F3">
              <w:t>21</w:t>
            </w:r>
            <w:r>
              <w:t>.14 Interface to enter your login credentials and download the plugin.</w:t>
            </w:r>
          </w:p>
          <w:p w14:paraId="4A0FA247" w14:textId="7DBFB7A9" w:rsidR="00F54FCB" w:rsidRDefault="00F54FCB" w:rsidP="000E7DDD">
            <w:pPr>
              <w:pStyle w:val="TableText"/>
            </w:pPr>
            <w:r>
              <w:t>If you are working on  live domain with FTP access (increasingly rare) you can enter your credentials here , click proceed and the plugin will be downloaded to your WordPress installation location.</w:t>
            </w:r>
          </w:p>
          <w:p w14:paraId="5CB14F4C" w14:textId="5E4C8ED7" w:rsidR="00D16275" w:rsidRDefault="00D16275" w:rsidP="000E7DDD">
            <w:pPr>
              <w:pStyle w:val="TableText"/>
            </w:pPr>
            <w:r>
              <w:lastRenderedPageBreak/>
              <w:t>There are a great many reasons why this might not work including:</w:t>
            </w:r>
          </w:p>
          <w:p w14:paraId="3A10BE6C" w14:textId="3E37DEF8" w:rsidR="00D16275" w:rsidRDefault="00D16275" w:rsidP="000E7DDD">
            <w:pPr>
              <w:pStyle w:val="TableText"/>
              <w:numPr>
                <w:ilvl w:val="0"/>
                <w:numId w:val="17"/>
              </w:numPr>
            </w:pPr>
            <w:r>
              <w:t>Not working on a live domain</w:t>
            </w:r>
          </w:p>
          <w:p w14:paraId="0071A48B" w14:textId="77777777" w:rsidR="00D16275" w:rsidRDefault="00D16275" w:rsidP="000E7DDD">
            <w:pPr>
              <w:pStyle w:val="TableText"/>
              <w:numPr>
                <w:ilvl w:val="0"/>
                <w:numId w:val="17"/>
              </w:numPr>
            </w:pPr>
            <w:r>
              <w:t>No FTP access</w:t>
            </w:r>
          </w:p>
          <w:p w14:paraId="0A0BA467" w14:textId="4460CC2F" w:rsidR="00D16275" w:rsidRDefault="00D16275" w:rsidP="000E7DDD">
            <w:pPr>
              <w:pStyle w:val="TableText"/>
              <w:numPr>
                <w:ilvl w:val="0"/>
                <w:numId w:val="17"/>
              </w:numPr>
            </w:pPr>
            <w:r>
              <w:t>Uncomforted with where how credentials are being used</w:t>
            </w:r>
          </w:p>
          <w:p w14:paraId="5085FF6A" w14:textId="28A3C58C" w:rsidR="00D16275" w:rsidRDefault="00D16275" w:rsidP="000E7DDD">
            <w:pPr>
              <w:pStyle w:val="TableText"/>
            </w:pPr>
            <w:r>
              <w:t>Thankfully, installing plugins is easily done without this interface. Visit the WordPress plugin page for the location of the zip file containing the entire plugin. In our case the URL for the plugin is</w:t>
            </w:r>
          </w:p>
          <w:p w14:paraId="099C7E48" w14:textId="3CD1835F" w:rsidR="00D16275" w:rsidRDefault="00D16275" w:rsidP="000E7DDD">
            <w:pPr>
              <w:pStyle w:val="TableText"/>
            </w:pPr>
            <w:r w:rsidRPr="00D16275">
              <w:t>http://downloads.wordpress.org/plugin/nextgen-gallery.zip</w:t>
            </w:r>
          </w:p>
          <w:p w14:paraId="4CA9A376" w14:textId="77777777" w:rsidR="00D16275" w:rsidRDefault="00D16275" w:rsidP="000E7DDD">
            <w:pPr>
              <w:pStyle w:val="TableText"/>
            </w:pPr>
          </w:p>
          <w:p w14:paraId="45C8605B" w14:textId="21A4C38A" w:rsidR="00D16275" w:rsidRPr="00D16275" w:rsidRDefault="00D16275" w:rsidP="000E7DDD">
            <w:pPr>
              <w:pStyle w:val="TableText"/>
              <w:rPr>
                <w:rStyle w:val="MarginNote-URL"/>
              </w:rPr>
            </w:pPr>
            <w:r>
              <w:t xml:space="preserve">That means that on your production or localhost machine you can download the plugin by going to the location of your WordPress installation and go to the plugins folder </w:t>
            </w:r>
            <w:r w:rsidRPr="00D16275">
              <w:rPr>
                <w:rStyle w:val="MarginNote-URL"/>
              </w:rPr>
              <w:t>/wp-content/plugins/</w:t>
            </w:r>
          </w:p>
          <w:p w14:paraId="2DDE5391" w14:textId="77777777" w:rsidR="00D16275" w:rsidRDefault="00D16275" w:rsidP="000E7DDD">
            <w:pPr>
              <w:pStyle w:val="TableText"/>
            </w:pPr>
          </w:p>
          <w:p w14:paraId="48EE505C" w14:textId="4CC62EF2" w:rsidR="00F54FCB" w:rsidRDefault="00D16275" w:rsidP="000E7DDD">
            <w:pPr>
              <w:pStyle w:val="TableText"/>
            </w:pPr>
            <w:r>
              <w:t>From there you can download and extract the plugin with the commands</w:t>
            </w:r>
          </w:p>
          <w:p w14:paraId="22E4D9EC" w14:textId="77777777" w:rsidR="00D16275" w:rsidRDefault="00D16275" w:rsidP="00F54FCB"/>
          <w:p w14:paraId="3A47B9C5" w14:textId="223455A4" w:rsidR="00D16275" w:rsidRDefault="00D16275" w:rsidP="00D16275">
            <w:pPr>
              <w:pStyle w:val="Code"/>
            </w:pPr>
            <w:r w:rsidRPr="00D16275">
              <w:t>curl -O http://downloads.wordpress.org/plugin/nextgen-gallery.zip</w:t>
            </w:r>
          </w:p>
          <w:p w14:paraId="61E87546" w14:textId="5B7D7514" w:rsidR="00D16275" w:rsidRDefault="00D16275" w:rsidP="00D16275">
            <w:pPr>
              <w:pStyle w:val="Code"/>
            </w:pPr>
            <w:r>
              <w:t xml:space="preserve">unzip </w:t>
            </w:r>
            <w:r w:rsidRPr="00D16275">
              <w:t>nextgen-gallery.zip</w:t>
            </w:r>
          </w:p>
          <w:p w14:paraId="41FF498E" w14:textId="1DF1B680" w:rsidR="00D16275" w:rsidRPr="00F54FCB" w:rsidRDefault="00D16275" w:rsidP="00F54FCB"/>
        </w:tc>
      </w:tr>
      <w:tr w:rsidR="00F54FCB" w14:paraId="601F3B78" w14:textId="77777777" w:rsidTr="00693509">
        <w:trPr>
          <w:trHeight w:val="424"/>
        </w:trPr>
        <w:tc>
          <w:tcPr>
            <w:tcW w:w="450" w:type="dxa"/>
            <w:tcBorders>
              <w:top w:val="nil"/>
              <w:left w:val="nil"/>
              <w:bottom w:val="nil"/>
              <w:right w:val="nil"/>
            </w:tcBorders>
          </w:tcPr>
          <w:p w14:paraId="476864A9" w14:textId="4088F9EB" w:rsidR="00F54FCB" w:rsidRDefault="00F54FCB" w:rsidP="00743935">
            <w:pPr>
              <w:pStyle w:val="TableNumber"/>
            </w:pPr>
            <w:r>
              <w:lastRenderedPageBreak/>
              <w:t>4</w:t>
            </w:r>
          </w:p>
        </w:tc>
        <w:tc>
          <w:tcPr>
            <w:tcW w:w="7650" w:type="dxa"/>
            <w:tcBorders>
              <w:top w:val="nil"/>
              <w:left w:val="nil"/>
              <w:bottom w:val="nil"/>
              <w:right w:val="nil"/>
            </w:tcBorders>
          </w:tcPr>
          <w:p w14:paraId="136B9A4E" w14:textId="196A928C" w:rsidR="00F54FCB" w:rsidRDefault="005C43E2" w:rsidP="000E7DDD">
            <w:pPr>
              <w:pStyle w:val="TableText"/>
            </w:pPr>
            <w:r>
              <w:t xml:space="preserve">Now by navigating back to the list of plugins you will see the newly downloaded plugin listed as shown in Figure </w:t>
            </w:r>
            <w:r w:rsidR="00A536F3">
              <w:t>21</w:t>
            </w:r>
            <w:r>
              <w:t>.15. Click Activate to make the plugin active in your site.</w:t>
            </w:r>
          </w:p>
          <w:p w14:paraId="2ABC3DA5" w14:textId="6855714A" w:rsidR="005C43E2" w:rsidRDefault="005C43E2" w:rsidP="005C43E2">
            <w:pPr>
              <w:pStyle w:val="FigureImage"/>
            </w:pPr>
            <w:r>
              <w:rPr>
                <w:noProof/>
              </w:rPr>
              <w:drawing>
                <wp:inline distT="0" distB="0" distL="0" distR="0" wp14:anchorId="30E8030B" wp14:editId="3E92F69C">
                  <wp:extent cx="4720590" cy="34213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2.06.19 PM.png"/>
                          <pic:cNvPicPr/>
                        </pic:nvPicPr>
                        <pic:blipFill>
                          <a:blip r:embed="rId24">
                            <a:extLst>
                              <a:ext uri="{28A0092B-C50C-407E-A947-70E740481C1C}">
                                <a14:useLocalDpi xmlns:a14="http://schemas.microsoft.com/office/drawing/2010/main" val="0"/>
                              </a:ext>
                            </a:extLst>
                          </a:blip>
                          <a:stretch>
                            <a:fillRect/>
                          </a:stretch>
                        </pic:blipFill>
                        <pic:spPr>
                          <a:xfrm>
                            <a:off x="0" y="0"/>
                            <a:ext cx="4720590" cy="3421380"/>
                          </a:xfrm>
                          <a:prstGeom prst="rect">
                            <a:avLst/>
                          </a:prstGeom>
                        </pic:spPr>
                      </pic:pic>
                    </a:graphicData>
                  </a:graphic>
                </wp:inline>
              </w:drawing>
            </w:r>
          </w:p>
          <w:p w14:paraId="0AEA788C" w14:textId="0A0D4579" w:rsidR="005C43E2" w:rsidRPr="005C43E2" w:rsidRDefault="005C43E2" w:rsidP="005C43E2">
            <w:pPr>
              <w:pStyle w:val="Caption"/>
            </w:pPr>
            <w:r>
              <w:t xml:space="preserve">Figure </w:t>
            </w:r>
            <w:r w:rsidR="00A536F3">
              <w:t>21</w:t>
            </w:r>
            <w:r>
              <w:t>.15 Screenshot if the interface showing the newly installed (but not active) plugin.</w:t>
            </w:r>
          </w:p>
        </w:tc>
      </w:tr>
      <w:tr w:rsidR="00F54FCB" w14:paraId="48655DE1" w14:textId="77777777" w:rsidTr="00693509">
        <w:trPr>
          <w:trHeight w:val="424"/>
        </w:trPr>
        <w:tc>
          <w:tcPr>
            <w:tcW w:w="450" w:type="dxa"/>
            <w:tcBorders>
              <w:top w:val="nil"/>
              <w:left w:val="nil"/>
              <w:bottom w:val="nil"/>
              <w:right w:val="nil"/>
            </w:tcBorders>
          </w:tcPr>
          <w:p w14:paraId="293955AB" w14:textId="220B68B2" w:rsidR="00F54FCB" w:rsidRDefault="00F54FCB" w:rsidP="00743935">
            <w:pPr>
              <w:pStyle w:val="TableNumber"/>
            </w:pPr>
            <w:r>
              <w:t>5</w:t>
            </w:r>
          </w:p>
        </w:tc>
        <w:tc>
          <w:tcPr>
            <w:tcW w:w="7650" w:type="dxa"/>
            <w:tcBorders>
              <w:top w:val="nil"/>
              <w:left w:val="nil"/>
              <w:bottom w:val="nil"/>
              <w:right w:val="nil"/>
            </w:tcBorders>
          </w:tcPr>
          <w:p w14:paraId="3D9438F2" w14:textId="229D2FB1" w:rsidR="00F54FCB" w:rsidRDefault="00432EA8" w:rsidP="000E7DDD">
            <w:pPr>
              <w:pStyle w:val="TableText"/>
            </w:pPr>
            <w:r>
              <w:t xml:space="preserve">Upon clicking activate a new menu item will appear in your admin panel called "Gallery" (at the bottom). Click on that to start </w:t>
            </w:r>
            <w:r w:rsidR="00097309">
              <w:t>learning</w:t>
            </w:r>
            <w:r>
              <w:t xml:space="preserve"> about how to</w:t>
            </w:r>
            <w:r w:rsidR="00097309">
              <w:t xml:space="preserve"> create and manage galleries of image</w:t>
            </w:r>
            <w:r w:rsidR="00804B4A">
              <w:t>s</w:t>
            </w:r>
            <w:r>
              <w:t>.</w:t>
            </w:r>
          </w:p>
          <w:p w14:paraId="17984A41" w14:textId="286ECBFC" w:rsidR="00432EA8" w:rsidRDefault="00432EA8" w:rsidP="000E7DDD">
            <w:pPr>
              <w:pStyle w:val="TableText"/>
            </w:pPr>
          </w:p>
        </w:tc>
      </w:tr>
      <w:tr w:rsidR="00F54FCB" w14:paraId="53F3F052" w14:textId="77777777" w:rsidTr="00693509">
        <w:trPr>
          <w:trHeight w:val="424"/>
        </w:trPr>
        <w:tc>
          <w:tcPr>
            <w:tcW w:w="450" w:type="dxa"/>
            <w:tcBorders>
              <w:top w:val="nil"/>
              <w:left w:val="nil"/>
              <w:bottom w:val="nil"/>
              <w:right w:val="nil"/>
            </w:tcBorders>
          </w:tcPr>
          <w:p w14:paraId="73CF5867" w14:textId="7A5970CE" w:rsidR="00F54FCB" w:rsidRDefault="00F54FCB" w:rsidP="00743935">
            <w:pPr>
              <w:pStyle w:val="TableNumber"/>
            </w:pPr>
            <w:r>
              <w:t>6</w:t>
            </w:r>
          </w:p>
        </w:tc>
        <w:tc>
          <w:tcPr>
            <w:tcW w:w="7650" w:type="dxa"/>
            <w:tcBorders>
              <w:top w:val="nil"/>
              <w:left w:val="nil"/>
              <w:bottom w:val="nil"/>
              <w:right w:val="nil"/>
            </w:tcBorders>
          </w:tcPr>
          <w:p w14:paraId="111A4F1E" w14:textId="39E37B16" w:rsidR="00804B4A" w:rsidRDefault="00804B4A" w:rsidP="000E7DDD">
            <w:pPr>
              <w:pStyle w:val="TableText"/>
            </w:pPr>
            <w:r>
              <w:t xml:space="preserve">In the Appearance -&gt; Widgets section of the interface  (used to remove all the widgets in Exercise </w:t>
            </w:r>
            <w:r w:rsidR="00A536F3">
              <w:t>21</w:t>
            </w:r>
            <w:r>
              <w:t xml:space="preserve">.3) drag the "NextGen Image Gallery" into the side bar to get a gallery as shown in Figure </w:t>
            </w:r>
            <w:r w:rsidR="00A536F3">
              <w:t>21</w:t>
            </w:r>
            <w:r>
              <w:t>.16.</w:t>
            </w:r>
          </w:p>
          <w:p w14:paraId="4C08BFC9" w14:textId="785351DF" w:rsidR="00804B4A" w:rsidRDefault="00804B4A" w:rsidP="00804B4A">
            <w:pPr>
              <w:pStyle w:val="FigureImage"/>
            </w:pPr>
            <w:r>
              <w:rPr>
                <w:noProof/>
              </w:rPr>
              <w:drawing>
                <wp:inline distT="0" distB="0" distL="0" distR="0" wp14:anchorId="2F78DAC3" wp14:editId="54327D75">
                  <wp:extent cx="4720590" cy="1696085"/>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2.16.44 PM.png"/>
                          <pic:cNvPicPr/>
                        </pic:nvPicPr>
                        <pic:blipFill>
                          <a:blip r:embed="rId25">
                            <a:extLst>
                              <a:ext uri="{28A0092B-C50C-407E-A947-70E740481C1C}">
                                <a14:useLocalDpi xmlns:a14="http://schemas.microsoft.com/office/drawing/2010/main" val="0"/>
                              </a:ext>
                            </a:extLst>
                          </a:blip>
                          <a:stretch>
                            <a:fillRect/>
                          </a:stretch>
                        </pic:blipFill>
                        <pic:spPr>
                          <a:xfrm>
                            <a:off x="0" y="0"/>
                            <a:ext cx="4720590" cy="1696085"/>
                          </a:xfrm>
                          <a:prstGeom prst="rect">
                            <a:avLst/>
                          </a:prstGeom>
                        </pic:spPr>
                      </pic:pic>
                    </a:graphicData>
                  </a:graphic>
                </wp:inline>
              </w:drawing>
            </w:r>
          </w:p>
          <w:p w14:paraId="4C04A8FF" w14:textId="0062DC03" w:rsidR="00804B4A" w:rsidRPr="00804B4A" w:rsidRDefault="00804B4A" w:rsidP="00804B4A">
            <w:pPr>
              <w:pStyle w:val="Caption"/>
            </w:pPr>
            <w:r>
              <w:t xml:space="preserve">Figure </w:t>
            </w:r>
            <w:r w:rsidR="00A536F3">
              <w:t>21</w:t>
            </w:r>
            <w:r>
              <w:t>.16 The NEXTGen plugin for image galleries included in the sidebar of our site.</w:t>
            </w:r>
          </w:p>
          <w:p w14:paraId="0E0F0C49" w14:textId="366B16C4" w:rsidR="00F54FCB" w:rsidRDefault="00804B4A" w:rsidP="000E7DDD">
            <w:pPr>
              <w:pStyle w:val="TableText"/>
            </w:pPr>
            <w:r>
              <w:t xml:space="preserve">Your site now has a professional looking gallery that can be used in multiple places. Read more form the site that created the plugin on how to </w:t>
            </w:r>
            <w:r w:rsidR="00DE516E">
              <w:t xml:space="preserve">customize it and </w:t>
            </w:r>
            <w:r>
              <w:t>use it elsewhere on your site.</w:t>
            </w:r>
          </w:p>
          <w:p w14:paraId="747F552F" w14:textId="59899467" w:rsidR="00804B4A" w:rsidRDefault="00804B4A" w:rsidP="000E7DDD">
            <w:pPr>
              <w:pStyle w:val="TableText"/>
            </w:pPr>
          </w:p>
        </w:tc>
      </w:tr>
    </w:tbl>
    <w:p w14:paraId="1969E97E" w14:textId="15EF63D3" w:rsidR="004D7028" w:rsidRDefault="004D7028" w:rsidP="00C6123E">
      <w:pPr>
        <w:pStyle w:val="Heading2"/>
        <w:ind w:left="0"/>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4D7028" w14:paraId="2327EBEC" w14:textId="77777777" w:rsidTr="00743935">
        <w:trPr>
          <w:gridBefore w:val="1"/>
          <w:wBefore w:w="450" w:type="dxa"/>
        </w:trPr>
        <w:tc>
          <w:tcPr>
            <w:tcW w:w="7650" w:type="dxa"/>
            <w:tcBorders>
              <w:bottom w:val="single" w:sz="4" w:space="0" w:color="000080"/>
            </w:tcBorders>
            <w:shd w:val="clear" w:color="auto" w:fill="404040"/>
          </w:tcPr>
          <w:p w14:paraId="0F2F42F2" w14:textId="4F7003AB" w:rsidR="004D7028" w:rsidRDefault="004D7028" w:rsidP="004D7028">
            <w:pPr>
              <w:pStyle w:val="TableStepHead"/>
            </w:pPr>
            <w:r>
              <w:br w:type="page"/>
            </w:r>
            <w:r>
              <w:rPr>
                <w:rStyle w:val="TableHeadingChar"/>
              </w:rPr>
              <w:t xml:space="preserve">Exercise </w:t>
            </w:r>
            <w:r w:rsidR="00A536F3">
              <w:rPr>
                <w:rStyle w:val="TableHeadingChar"/>
              </w:rPr>
              <w:t>21</w:t>
            </w:r>
            <w:r>
              <w:rPr>
                <w:rStyle w:val="TableHeadingChar"/>
              </w:rPr>
              <w:t>.6</w:t>
            </w:r>
            <w:r>
              <w:t xml:space="preserve">  — Define a Child Theme</w:t>
            </w:r>
          </w:p>
        </w:tc>
      </w:tr>
      <w:tr w:rsidR="004D7028" w14:paraId="6F3433C0" w14:textId="77777777" w:rsidTr="00824D2B">
        <w:tc>
          <w:tcPr>
            <w:tcW w:w="450" w:type="dxa"/>
            <w:tcBorders>
              <w:top w:val="nil"/>
              <w:left w:val="nil"/>
              <w:bottom w:val="nil"/>
              <w:right w:val="nil"/>
            </w:tcBorders>
          </w:tcPr>
          <w:p w14:paraId="4D928471" w14:textId="77777777" w:rsidR="004D7028" w:rsidRDefault="004D7028" w:rsidP="00743935">
            <w:pPr>
              <w:pStyle w:val="TableNumber"/>
            </w:pPr>
            <w:r>
              <w:t>1</w:t>
            </w:r>
          </w:p>
        </w:tc>
        <w:tc>
          <w:tcPr>
            <w:tcW w:w="7650" w:type="dxa"/>
            <w:tcBorders>
              <w:top w:val="nil"/>
              <w:left w:val="nil"/>
              <w:bottom w:val="nil"/>
              <w:right w:val="nil"/>
            </w:tcBorders>
          </w:tcPr>
          <w:p w14:paraId="6A5B983D" w14:textId="7EC36295" w:rsidR="004D7028" w:rsidRDefault="004D7028" w:rsidP="000E7DDD">
            <w:pPr>
              <w:pStyle w:val="TableText"/>
            </w:pPr>
            <w:r>
              <w:t xml:space="preserve">This lab requires that you have a working WordPress installation as described in Exercise </w:t>
            </w:r>
            <w:r w:rsidR="00A536F3">
              <w:t>21</w:t>
            </w:r>
            <w:r>
              <w:t>.1.</w:t>
            </w:r>
            <w:r w:rsidR="00693509">
              <w:t xml:space="preserve"> You will be modifying the default theme that comes with WordPress. </w:t>
            </w:r>
            <w:r w:rsidR="00B23B20">
              <w:t>By creating a child theme you maintain the original theme in a separate unmodified state so that it can easily be updated and your changes kept separate.</w:t>
            </w:r>
          </w:p>
          <w:p w14:paraId="08EFB660" w14:textId="77777777" w:rsidR="00693509" w:rsidRDefault="00693509" w:rsidP="000E7DDD">
            <w:pPr>
              <w:pStyle w:val="TableText"/>
            </w:pPr>
          </w:p>
        </w:tc>
      </w:tr>
      <w:tr w:rsidR="001A23DF" w14:paraId="3AC95B01" w14:textId="77777777" w:rsidTr="00824D2B">
        <w:trPr>
          <w:trHeight w:val="474"/>
        </w:trPr>
        <w:tc>
          <w:tcPr>
            <w:tcW w:w="450" w:type="dxa"/>
            <w:tcBorders>
              <w:top w:val="nil"/>
              <w:left w:val="nil"/>
              <w:bottom w:val="nil"/>
              <w:right w:val="nil"/>
            </w:tcBorders>
          </w:tcPr>
          <w:p w14:paraId="40B23367" w14:textId="56EC5684" w:rsidR="001A23DF" w:rsidRDefault="001A23DF" w:rsidP="00743935">
            <w:pPr>
              <w:pStyle w:val="TableNumber"/>
            </w:pPr>
            <w:r>
              <w:t>2</w:t>
            </w:r>
          </w:p>
        </w:tc>
        <w:tc>
          <w:tcPr>
            <w:tcW w:w="7650" w:type="dxa"/>
            <w:tcBorders>
              <w:top w:val="nil"/>
              <w:left w:val="nil"/>
              <w:bottom w:val="nil"/>
              <w:right w:val="nil"/>
            </w:tcBorders>
          </w:tcPr>
          <w:p w14:paraId="63AD76DB" w14:textId="12D085A6" w:rsidR="001A23DF" w:rsidRDefault="001A23DF" w:rsidP="000E7DDD">
            <w:pPr>
              <w:pStyle w:val="TableText"/>
              <w:rPr>
                <w:rStyle w:val="MarginNote-URL"/>
              </w:rPr>
            </w:pPr>
            <w:r>
              <w:t xml:space="preserve">At the time of writing, the latest (and default) theme is </w:t>
            </w:r>
            <w:r w:rsidRPr="006A1B23">
              <w:rPr>
                <w:b/>
              </w:rPr>
              <w:t>twenty</w:t>
            </w:r>
            <w:r w:rsidR="00A919F5">
              <w:rPr>
                <w:b/>
              </w:rPr>
              <w:t>seventeen</w:t>
            </w:r>
            <w:r>
              <w:t xml:space="preserve">. In the </w:t>
            </w:r>
            <w:r w:rsidRPr="006A1B23">
              <w:rPr>
                <w:rStyle w:val="MarginNote-URL"/>
              </w:rPr>
              <w:t>wp-content</w:t>
            </w:r>
            <w:r>
              <w:rPr>
                <w:rStyle w:val="MarginNote-URL"/>
              </w:rPr>
              <w:t>/</w:t>
            </w:r>
            <w:r w:rsidRPr="006A1B23">
              <w:rPr>
                <w:rStyle w:val="MarginNote-URL"/>
              </w:rPr>
              <w:t xml:space="preserve">themes/ </w:t>
            </w:r>
            <w:r>
              <w:t xml:space="preserve">folder you will see s folder named </w:t>
            </w:r>
            <w:r w:rsidRPr="006A1B23">
              <w:rPr>
                <w:b/>
              </w:rPr>
              <w:t>twenty</w:t>
            </w:r>
            <w:r w:rsidR="00A919F5">
              <w:rPr>
                <w:b/>
              </w:rPr>
              <w:t>seventeen</w:t>
            </w:r>
            <w:r>
              <w:t xml:space="preserve">, containing all the theme files. To define a child theme create a new folder named </w:t>
            </w:r>
            <w:r w:rsidRPr="006A1B23">
              <w:rPr>
                <w:rStyle w:val="MarginNote-URL"/>
              </w:rPr>
              <w:t>twenty</w:t>
            </w:r>
            <w:r w:rsidR="00A919F5">
              <w:rPr>
                <w:rStyle w:val="MarginNote-URL"/>
              </w:rPr>
              <w:t>seventeen</w:t>
            </w:r>
            <w:r w:rsidRPr="006A1B23">
              <w:rPr>
                <w:rStyle w:val="MarginNote-URL"/>
              </w:rPr>
              <w:t>-child</w:t>
            </w:r>
            <w:r>
              <w:rPr>
                <w:rStyle w:val="MarginNote-URL"/>
              </w:rPr>
              <w:t>.</w:t>
            </w:r>
          </w:p>
          <w:p w14:paraId="0EE9CF7B" w14:textId="21BDA4B3" w:rsidR="001A23DF" w:rsidRPr="001A23DF" w:rsidRDefault="001A23DF" w:rsidP="000E7DDD">
            <w:pPr>
              <w:pStyle w:val="TableText"/>
            </w:pPr>
            <w:r w:rsidRPr="001A23DF">
              <w:t>Inside of that folder you will define any files that override the files in the parent theme.</w:t>
            </w:r>
          </w:p>
        </w:tc>
      </w:tr>
      <w:tr w:rsidR="001A23DF" w14:paraId="731F337C" w14:textId="77777777" w:rsidTr="00824D2B">
        <w:trPr>
          <w:trHeight w:val="474"/>
        </w:trPr>
        <w:tc>
          <w:tcPr>
            <w:tcW w:w="450" w:type="dxa"/>
            <w:tcBorders>
              <w:top w:val="nil"/>
              <w:left w:val="nil"/>
              <w:bottom w:val="nil"/>
              <w:right w:val="nil"/>
            </w:tcBorders>
          </w:tcPr>
          <w:p w14:paraId="27E15918" w14:textId="06C9DB36" w:rsidR="001A23DF" w:rsidRDefault="001A23DF" w:rsidP="00743935">
            <w:pPr>
              <w:pStyle w:val="TableNumber"/>
            </w:pPr>
            <w:r>
              <w:t>3</w:t>
            </w:r>
          </w:p>
        </w:tc>
        <w:tc>
          <w:tcPr>
            <w:tcW w:w="7650" w:type="dxa"/>
            <w:tcBorders>
              <w:top w:val="nil"/>
              <w:left w:val="nil"/>
              <w:bottom w:val="nil"/>
              <w:right w:val="nil"/>
            </w:tcBorders>
          </w:tcPr>
          <w:p w14:paraId="1D84E260" w14:textId="77777777" w:rsidR="00B15FEA" w:rsidRDefault="00B15FEA" w:rsidP="000E7DDD">
            <w:pPr>
              <w:pStyle w:val="TableText"/>
            </w:pPr>
            <w:r>
              <w:t>First copy over the screenshot (for now) so that it looks nice in the WordPress interface.</w:t>
            </w:r>
          </w:p>
          <w:p w14:paraId="0DED402A" w14:textId="33A99825" w:rsidR="00B15FEA" w:rsidRDefault="00B15FEA" w:rsidP="000E7DDD">
            <w:pPr>
              <w:pStyle w:val="TableText"/>
            </w:pPr>
            <w:r>
              <w:t>Now create a file named style.css and paste the following code into that file:</w:t>
            </w:r>
          </w:p>
          <w:p w14:paraId="29831EC9" w14:textId="77777777" w:rsidR="003E54E8" w:rsidRDefault="003E54E8" w:rsidP="000E7DDD">
            <w:pPr>
              <w:pStyle w:val="TableText"/>
            </w:pPr>
          </w:p>
          <w:p w14:paraId="5FB5F2F9" w14:textId="77777777" w:rsidR="003E54E8" w:rsidRDefault="003E54E8" w:rsidP="003E54E8">
            <w:pPr>
              <w:pStyle w:val="Code"/>
            </w:pPr>
            <w:r>
              <w:t>/*</w:t>
            </w:r>
          </w:p>
          <w:p w14:paraId="62372D65" w14:textId="1C342D17" w:rsidR="003E54E8" w:rsidRDefault="003E54E8" w:rsidP="003E54E8">
            <w:pPr>
              <w:pStyle w:val="Code"/>
            </w:pPr>
            <w:r>
              <w:t xml:space="preserve">Theme Name: Lab </w:t>
            </w:r>
            <w:r w:rsidR="00A536F3">
              <w:t>21</w:t>
            </w:r>
            <w:r>
              <w:t xml:space="preserve"> Child Theme</w:t>
            </w:r>
          </w:p>
          <w:p w14:paraId="79D56DF4" w14:textId="77777777" w:rsidR="003E54E8" w:rsidRDefault="003E54E8" w:rsidP="003E54E8">
            <w:pPr>
              <w:pStyle w:val="Code"/>
            </w:pPr>
            <w:r>
              <w:t xml:space="preserve">Description: Proof of concept to illustrate child themes </w:t>
            </w:r>
          </w:p>
          <w:p w14:paraId="0BE829EC" w14:textId="77777777" w:rsidR="003E54E8" w:rsidRDefault="003E54E8" w:rsidP="003E54E8">
            <w:pPr>
              <w:pStyle w:val="Code"/>
            </w:pPr>
            <w:r>
              <w:t>Theme URI: http://funwebdev.com</w:t>
            </w:r>
          </w:p>
          <w:p w14:paraId="649CF502" w14:textId="4E48C59F" w:rsidR="003E54E8" w:rsidRDefault="003E54E8" w:rsidP="003E54E8">
            <w:pPr>
              <w:pStyle w:val="Code"/>
            </w:pPr>
            <w:r>
              <w:t>Template: twenty</w:t>
            </w:r>
            <w:r w:rsidR="00A919F5">
              <w:t>seventeen</w:t>
            </w:r>
          </w:p>
          <w:p w14:paraId="7470495B" w14:textId="77777777" w:rsidR="003E54E8" w:rsidRDefault="003E54E8" w:rsidP="003E54E8">
            <w:pPr>
              <w:pStyle w:val="Code"/>
            </w:pPr>
            <w:r>
              <w:t>Version: 1.0.0</w:t>
            </w:r>
          </w:p>
          <w:p w14:paraId="12BB1D06" w14:textId="77777777" w:rsidR="003E54E8" w:rsidRDefault="003E54E8" w:rsidP="003E54E8">
            <w:pPr>
              <w:pStyle w:val="Code"/>
            </w:pPr>
            <w:r>
              <w:t>*/</w:t>
            </w:r>
          </w:p>
          <w:p w14:paraId="2F55377D" w14:textId="77777777" w:rsidR="003E54E8" w:rsidRDefault="003E54E8" w:rsidP="003E54E8">
            <w:pPr>
              <w:pStyle w:val="Code"/>
            </w:pPr>
          </w:p>
          <w:p w14:paraId="2640CD07" w14:textId="16D4D34F" w:rsidR="00B15FEA" w:rsidRDefault="003E54E8" w:rsidP="003E54E8">
            <w:pPr>
              <w:pStyle w:val="Code"/>
            </w:pPr>
            <w:r>
              <w:t>@import url("../twenty</w:t>
            </w:r>
            <w:r w:rsidR="00A919F5">
              <w:t>seventeen</w:t>
            </w:r>
            <w:r>
              <w:t>/style.css");</w:t>
            </w:r>
          </w:p>
          <w:p w14:paraId="1F064E60" w14:textId="77777777" w:rsidR="003E54E8" w:rsidRDefault="003E54E8" w:rsidP="003E54E8">
            <w:pPr>
              <w:pStyle w:val="Code"/>
            </w:pPr>
          </w:p>
          <w:p w14:paraId="4FF981A1" w14:textId="77777777" w:rsidR="003E54E8" w:rsidRDefault="003E54E8" w:rsidP="000E7DDD">
            <w:pPr>
              <w:pStyle w:val="TableText"/>
            </w:pPr>
            <w:r>
              <w:t>Feel free to make changes to the name of the theme, url and description to suit your tastes.</w:t>
            </w:r>
          </w:p>
          <w:p w14:paraId="0B23AFE2" w14:textId="733E74BF" w:rsidR="003E54E8" w:rsidRDefault="003E54E8" w:rsidP="003E54E8">
            <w:pPr>
              <w:pStyle w:val="Code"/>
            </w:pPr>
          </w:p>
        </w:tc>
      </w:tr>
      <w:tr w:rsidR="003E54E8" w14:paraId="10ADCAB7" w14:textId="77777777" w:rsidTr="00824D2B">
        <w:trPr>
          <w:trHeight w:val="2616"/>
        </w:trPr>
        <w:tc>
          <w:tcPr>
            <w:tcW w:w="450" w:type="dxa"/>
            <w:tcBorders>
              <w:top w:val="nil"/>
              <w:left w:val="nil"/>
              <w:bottom w:val="nil"/>
              <w:right w:val="nil"/>
            </w:tcBorders>
          </w:tcPr>
          <w:p w14:paraId="0F0719B4" w14:textId="31EEE5A4" w:rsidR="003E54E8" w:rsidRDefault="003E54E8" w:rsidP="00743935">
            <w:pPr>
              <w:pStyle w:val="TableNumber"/>
            </w:pPr>
            <w:r>
              <w:t>4</w:t>
            </w:r>
          </w:p>
        </w:tc>
        <w:tc>
          <w:tcPr>
            <w:tcW w:w="7650" w:type="dxa"/>
            <w:tcBorders>
              <w:top w:val="nil"/>
              <w:left w:val="nil"/>
              <w:bottom w:val="nil"/>
              <w:right w:val="nil"/>
            </w:tcBorders>
          </w:tcPr>
          <w:p w14:paraId="7189A2F1" w14:textId="1647BA0F" w:rsidR="003E54E8" w:rsidRDefault="003E54E8" w:rsidP="000E7DDD">
            <w:pPr>
              <w:pStyle w:val="TableText"/>
            </w:pPr>
            <w:r>
              <w:t xml:space="preserve">Now when you return to the Appearance-&gt;Themes you will see your new child theme alongside the other themes (as shown in Figure </w:t>
            </w:r>
            <w:r w:rsidR="00A536F3">
              <w:t>21</w:t>
            </w:r>
            <w:r>
              <w:t>.17) that came installed with WordPress. "Activate" the child theme and note that nothing looks any different.</w:t>
            </w:r>
          </w:p>
          <w:p w14:paraId="17135B02" w14:textId="4E12E138" w:rsidR="003E54E8" w:rsidRDefault="003E54E8" w:rsidP="003E54E8">
            <w:pPr>
              <w:pStyle w:val="FigureImage"/>
            </w:pPr>
            <w:r>
              <w:rPr>
                <w:noProof/>
              </w:rPr>
              <w:drawing>
                <wp:inline distT="0" distB="0" distL="0" distR="0" wp14:anchorId="45570719" wp14:editId="6D3FABC1">
                  <wp:extent cx="4720590" cy="3975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3.30.28 PM.png"/>
                          <pic:cNvPicPr/>
                        </pic:nvPicPr>
                        <pic:blipFill>
                          <a:blip r:embed="rId26">
                            <a:extLst>
                              <a:ext uri="{28A0092B-C50C-407E-A947-70E740481C1C}">
                                <a14:useLocalDpi xmlns:a14="http://schemas.microsoft.com/office/drawing/2010/main" val="0"/>
                              </a:ext>
                            </a:extLst>
                          </a:blip>
                          <a:stretch>
                            <a:fillRect/>
                          </a:stretch>
                        </pic:blipFill>
                        <pic:spPr>
                          <a:xfrm>
                            <a:off x="0" y="0"/>
                            <a:ext cx="4720590" cy="3975735"/>
                          </a:xfrm>
                          <a:prstGeom prst="rect">
                            <a:avLst/>
                          </a:prstGeom>
                        </pic:spPr>
                      </pic:pic>
                    </a:graphicData>
                  </a:graphic>
                </wp:inline>
              </w:drawing>
            </w:r>
          </w:p>
          <w:p w14:paraId="5C972A66" w14:textId="5FCE6E09" w:rsidR="003E54E8" w:rsidRPr="003E54E8" w:rsidRDefault="003E54E8" w:rsidP="003E54E8">
            <w:pPr>
              <w:pStyle w:val="Caption"/>
            </w:pPr>
            <w:r>
              <w:t xml:space="preserve">Figure </w:t>
            </w:r>
            <w:r w:rsidR="00A536F3">
              <w:t>21</w:t>
            </w:r>
            <w:r>
              <w:t>.17 WordPress Theme selection interface showing newly defined child theme</w:t>
            </w:r>
          </w:p>
          <w:p w14:paraId="1E71D965" w14:textId="34EC8A7D" w:rsidR="003E54E8" w:rsidRDefault="003E54E8" w:rsidP="000E7DDD">
            <w:pPr>
              <w:pStyle w:val="TableText"/>
            </w:pPr>
          </w:p>
        </w:tc>
      </w:tr>
      <w:tr w:rsidR="003E54E8" w14:paraId="3B2AD639" w14:textId="77777777" w:rsidTr="00824D2B">
        <w:trPr>
          <w:trHeight w:val="2615"/>
        </w:trPr>
        <w:tc>
          <w:tcPr>
            <w:tcW w:w="450" w:type="dxa"/>
            <w:tcBorders>
              <w:top w:val="nil"/>
              <w:left w:val="nil"/>
              <w:bottom w:val="nil"/>
              <w:right w:val="nil"/>
            </w:tcBorders>
          </w:tcPr>
          <w:p w14:paraId="26C5A808" w14:textId="300DCF08" w:rsidR="003E54E8" w:rsidRDefault="003E54E8" w:rsidP="00743935">
            <w:pPr>
              <w:pStyle w:val="TableNumber"/>
            </w:pPr>
            <w:r>
              <w:t>5</w:t>
            </w:r>
          </w:p>
        </w:tc>
        <w:tc>
          <w:tcPr>
            <w:tcW w:w="7650" w:type="dxa"/>
            <w:tcBorders>
              <w:top w:val="nil"/>
              <w:left w:val="nil"/>
              <w:bottom w:val="nil"/>
              <w:right w:val="nil"/>
            </w:tcBorders>
          </w:tcPr>
          <w:p w14:paraId="73C30858" w14:textId="77777777" w:rsidR="003E54E8" w:rsidRDefault="003E54E8" w:rsidP="000E7DDD">
            <w:pPr>
              <w:pStyle w:val="TableText"/>
            </w:pPr>
            <w:r>
              <w:t>Now, with the new theme selected, go into the style.css file you created and override several aspects of the CSS color scheme. In our case we added to the file:</w:t>
            </w:r>
          </w:p>
          <w:p w14:paraId="19009F6E" w14:textId="77777777" w:rsidR="005876F3" w:rsidRDefault="005876F3" w:rsidP="000E7DDD">
            <w:pPr>
              <w:pStyle w:val="TableText"/>
            </w:pPr>
          </w:p>
          <w:p w14:paraId="736C98E9" w14:textId="77777777" w:rsidR="005876F3" w:rsidRDefault="005876F3" w:rsidP="005876F3">
            <w:pPr>
              <w:pStyle w:val="Code"/>
            </w:pPr>
            <w:r>
              <w:t>.site-header, .site-footer, .site-sidebar {</w:t>
            </w:r>
          </w:p>
          <w:p w14:paraId="28332433" w14:textId="77777777" w:rsidR="005876F3" w:rsidRDefault="005876F3" w:rsidP="005876F3">
            <w:pPr>
              <w:pStyle w:val="Code"/>
            </w:pPr>
            <w:r>
              <w:t xml:space="preserve">    background-color: #777777;</w:t>
            </w:r>
          </w:p>
          <w:p w14:paraId="4D006E40" w14:textId="77777777" w:rsidR="005876F3" w:rsidRDefault="005876F3" w:rsidP="005876F3">
            <w:pPr>
              <w:pStyle w:val="Code"/>
            </w:pPr>
            <w:r>
              <w:t>}</w:t>
            </w:r>
          </w:p>
          <w:p w14:paraId="24927028" w14:textId="77777777" w:rsidR="005876F3" w:rsidRDefault="005876F3" w:rsidP="005876F3">
            <w:pPr>
              <w:pStyle w:val="Code"/>
            </w:pPr>
            <w:r>
              <w:t>#secondary {</w:t>
            </w:r>
          </w:p>
          <w:p w14:paraId="20E57F62" w14:textId="77777777" w:rsidR="005876F3" w:rsidRDefault="005876F3" w:rsidP="005876F3">
            <w:pPr>
              <w:pStyle w:val="Code"/>
            </w:pPr>
            <w:r>
              <w:t xml:space="preserve">    background-color: #777777;</w:t>
            </w:r>
          </w:p>
          <w:p w14:paraId="1F5485B4" w14:textId="77777777" w:rsidR="005876F3" w:rsidRDefault="005876F3" w:rsidP="005876F3">
            <w:pPr>
              <w:pStyle w:val="Code"/>
            </w:pPr>
            <w:r>
              <w:t>}</w:t>
            </w:r>
          </w:p>
          <w:p w14:paraId="089A1F96" w14:textId="77777777" w:rsidR="005876F3" w:rsidRDefault="005876F3" w:rsidP="005876F3">
            <w:pPr>
              <w:pStyle w:val="Code"/>
            </w:pPr>
          </w:p>
          <w:p w14:paraId="1BBA8520" w14:textId="77777777" w:rsidR="005876F3" w:rsidRDefault="005876F3" w:rsidP="005876F3">
            <w:pPr>
              <w:pStyle w:val="Code"/>
            </w:pPr>
            <w:r>
              <w:t>.search-toggle, .search-toggle:hover, .search-toggle.active, .search-box {</w:t>
            </w:r>
          </w:p>
          <w:p w14:paraId="5D91E8FA" w14:textId="77777777" w:rsidR="005876F3" w:rsidRDefault="005876F3" w:rsidP="005876F3">
            <w:pPr>
              <w:pStyle w:val="Code"/>
            </w:pPr>
            <w:r>
              <w:t xml:space="preserve">    background-color: #A6412A;</w:t>
            </w:r>
          </w:p>
          <w:p w14:paraId="41A39C2E" w14:textId="77777777" w:rsidR="005876F3" w:rsidRDefault="005876F3" w:rsidP="005876F3">
            <w:pPr>
              <w:pStyle w:val="Code"/>
            </w:pPr>
            <w:r>
              <w:t>}</w:t>
            </w:r>
          </w:p>
          <w:p w14:paraId="07CC1413" w14:textId="73648EB1" w:rsidR="003E54E8" w:rsidRDefault="003E54E8" w:rsidP="000E7DDD">
            <w:pPr>
              <w:pStyle w:val="TableText"/>
            </w:pPr>
          </w:p>
        </w:tc>
      </w:tr>
      <w:tr w:rsidR="003E54E8" w14:paraId="1A50BF40" w14:textId="77777777" w:rsidTr="00824D2B">
        <w:trPr>
          <w:trHeight w:val="2615"/>
        </w:trPr>
        <w:tc>
          <w:tcPr>
            <w:tcW w:w="450" w:type="dxa"/>
            <w:tcBorders>
              <w:top w:val="nil"/>
              <w:left w:val="nil"/>
              <w:bottom w:val="nil"/>
              <w:right w:val="nil"/>
            </w:tcBorders>
          </w:tcPr>
          <w:p w14:paraId="02BBD824" w14:textId="1C24157A" w:rsidR="003E54E8" w:rsidRDefault="003E54E8" w:rsidP="00743935">
            <w:pPr>
              <w:pStyle w:val="TableNumber"/>
            </w:pPr>
            <w:r>
              <w:t>6</w:t>
            </w:r>
          </w:p>
        </w:tc>
        <w:tc>
          <w:tcPr>
            <w:tcW w:w="7650" w:type="dxa"/>
            <w:tcBorders>
              <w:top w:val="nil"/>
              <w:left w:val="nil"/>
              <w:bottom w:val="nil"/>
              <w:right w:val="nil"/>
            </w:tcBorders>
          </w:tcPr>
          <w:p w14:paraId="47F0F86E" w14:textId="6FA17080" w:rsidR="003E54E8" w:rsidRDefault="005876F3" w:rsidP="000E7DDD">
            <w:pPr>
              <w:pStyle w:val="TableText"/>
            </w:pPr>
            <w:r>
              <w:t xml:space="preserve">Now the site will </w:t>
            </w:r>
            <w:r w:rsidR="00E6051A">
              <w:t xml:space="preserve">have grey bars instead of black, </w:t>
            </w:r>
            <w:r>
              <w:t xml:space="preserve">and a red search area instead of </w:t>
            </w:r>
            <w:r w:rsidR="00975A42">
              <w:t xml:space="preserve">a </w:t>
            </w:r>
            <w:r>
              <w:t>green</w:t>
            </w:r>
            <w:r w:rsidR="00975A42">
              <w:t xml:space="preserve"> one</w:t>
            </w:r>
            <w:r>
              <w:t xml:space="preserve">. To </w:t>
            </w:r>
            <w:r w:rsidR="009C35C2">
              <w:t>finalize</w:t>
            </w:r>
            <w:r>
              <w:t xml:space="preserve"> this theme take a screenshot of it</w:t>
            </w:r>
            <w:r w:rsidR="009C35C2">
              <w:t xml:space="preserve"> and replace the </w:t>
            </w:r>
            <w:r w:rsidR="009C35C2" w:rsidRPr="008D549B">
              <w:rPr>
                <w:rStyle w:val="MarginNote-URL"/>
              </w:rPr>
              <w:t>screenshot.pn</w:t>
            </w:r>
            <w:r w:rsidRPr="008D549B">
              <w:rPr>
                <w:rStyle w:val="MarginNote-URL"/>
              </w:rPr>
              <w:t>g</w:t>
            </w:r>
            <w:r>
              <w:t xml:space="preserve"> file with a more accurate screenshot so that your theme is </w:t>
            </w:r>
            <w:r w:rsidR="007419A5">
              <w:t>distinct looking</w:t>
            </w:r>
            <w:r w:rsidR="009C35C2">
              <w:t xml:space="preserve"> </w:t>
            </w:r>
            <w:r>
              <w:t xml:space="preserve">in the theme sector as shown in Figure </w:t>
            </w:r>
            <w:r w:rsidR="00A536F3">
              <w:t>21</w:t>
            </w:r>
            <w:r>
              <w:t>.</w:t>
            </w:r>
            <w:r w:rsidR="00A536F3">
              <w:t>21</w:t>
            </w:r>
            <w:r>
              <w:t>.</w:t>
            </w:r>
          </w:p>
          <w:p w14:paraId="5F1D233D" w14:textId="71D571AA" w:rsidR="005876F3" w:rsidRDefault="00331BC1" w:rsidP="00331BC1">
            <w:pPr>
              <w:pStyle w:val="FigureImage"/>
            </w:pPr>
            <w:r>
              <w:rPr>
                <w:noProof/>
              </w:rPr>
              <w:drawing>
                <wp:inline distT="0" distB="0" distL="0" distR="0" wp14:anchorId="24767FD8" wp14:editId="315E4B4B">
                  <wp:extent cx="4720590" cy="313245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3.45.48 PM.png"/>
                          <pic:cNvPicPr/>
                        </pic:nvPicPr>
                        <pic:blipFill>
                          <a:blip r:embed="rId27">
                            <a:extLst>
                              <a:ext uri="{28A0092B-C50C-407E-A947-70E740481C1C}">
                                <a14:useLocalDpi xmlns:a14="http://schemas.microsoft.com/office/drawing/2010/main" val="0"/>
                              </a:ext>
                            </a:extLst>
                          </a:blip>
                          <a:stretch>
                            <a:fillRect/>
                          </a:stretch>
                        </pic:blipFill>
                        <pic:spPr>
                          <a:xfrm>
                            <a:off x="0" y="0"/>
                            <a:ext cx="4720590" cy="3132455"/>
                          </a:xfrm>
                          <a:prstGeom prst="rect">
                            <a:avLst/>
                          </a:prstGeom>
                        </pic:spPr>
                      </pic:pic>
                    </a:graphicData>
                  </a:graphic>
                </wp:inline>
              </w:drawing>
            </w:r>
          </w:p>
          <w:p w14:paraId="7B5F83D0" w14:textId="353A98B6" w:rsidR="00331BC1" w:rsidRPr="00331BC1" w:rsidRDefault="00331BC1" w:rsidP="00331BC1">
            <w:pPr>
              <w:pStyle w:val="Caption"/>
            </w:pPr>
            <w:r>
              <w:t xml:space="preserve">Figure </w:t>
            </w:r>
            <w:r w:rsidR="00A536F3">
              <w:t>21</w:t>
            </w:r>
            <w:r>
              <w:t>.</w:t>
            </w:r>
            <w:r w:rsidR="00A536F3">
              <w:t>21</w:t>
            </w:r>
            <w:r>
              <w:t xml:space="preserve"> Theme with the updated screenshot to illustrate the different color </w:t>
            </w:r>
            <w:r w:rsidR="00E6051A">
              <w:t>scheme</w:t>
            </w:r>
            <w:r>
              <w:t>.</w:t>
            </w:r>
          </w:p>
        </w:tc>
      </w:tr>
    </w:tbl>
    <w:p w14:paraId="621511D8" w14:textId="782872E7" w:rsidR="00C20E13" w:rsidRDefault="00C6123E" w:rsidP="00C6123E">
      <w:pPr>
        <w:pStyle w:val="Heading2"/>
      </w:pPr>
      <w:r>
        <w:t>Advanced WordPress Customizations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20E13" w14:paraId="7082D2A5" w14:textId="77777777" w:rsidTr="00743935">
        <w:trPr>
          <w:gridBefore w:val="1"/>
          <w:wBefore w:w="450" w:type="dxa"/>
        </w:trPr>
        <w:tc>
          <w:tcPr>
            <w:tcW w:w="7650" w:type="dxa"/>
            <w:tcBorders>
              <w:bottom w:val="single" w:sz="4" w:space="0" w:color="000080"/>
            </w:tcBorders>
            <w:shd w:val="clear" w:color="auto" w:fill="404040"/>
          </w:tcPr>
          <w:p w14:paraId="5D5A6934" w14:textId="61141522" w:rsidR="00C20E13" w:rsidRDefault="00C20E13" w:rsidP="00C20E13">
            <w:pPr>
              <w:pStyle w:val="TableStepHead"/>
            </w:pPr>
            <w:r>
              <w:br w:type="page"/>
            </w:r>
            <w:r>
              <w:rPr>
                <w:rStyle w:val="TableHeadingChar"/>
              </w:rPr>
              <w:t xml:space="preserve">Exercise </w:t>
            </w:r>
            <w:r w:rsidR="00A536F3">
              <w:rPr>
                <w:rStyle w:val="TableHeadingChar"/>
              </w:rPr>
              <w:t>21</w:t>
            </w:r>
            <w:r>
              <w:rPr>
                <w:rStyle w:val="TableHeadingChar"/>
              </w:rPr>
              <w:t>.7</w:t>
            </w:r>
            <w:r>
              <w:t xml:space="preserve"> — Custom template Page</w:t>
            </w:r>
          </w:p>
        </w:tc>
      </w:tr>
      <w:tr w:rsidR="00C20E13" w14:paraId="47F26C41" w14:textId="77777777" w:rsidTr="007A0453">
        <w:tc>
          <w:tcPr>
            <w:tcW w:w="450" w:type="dxa"/>
            <w:tcBorders>
              <w:top w:val="nil"/>
              <w:left w:val="nil"/>
              <w:bottom w:val="nil"/>
              <w:right w:val="nil"/>
            </w:tcBorders>
          </w:tcPr>
          <w:p w14:paraId="65D7ED37" w14:textId="77777777" w:rsidR="00C20E13" w:rsidRDefault="00C20E13" w:rsidP="00743935">
            <w:pPr>
              <w:pStyle w:val="TableNumber"/>
            </w:pPr>
            <w:r>
              <w:t>1</w:t>
            </w:r>
          </w:p>
        </w:tc>
        <w:tc>
          <w:tcPr>
            <w:tcW w:w="7650" w:type="dxa"/>
            <w:tcBorders>
              <w:top w:val="nil"/>
              <w:left w:val="nil"/>
              <w:bottom w:val="nil"/>
              <w:right w:val="nil"/>
            </w:tcBorders>
          </w:tcPr>
          <w:p w14:paraId="27B438C4" w14:textId="7ECB0673" w:rsidR="00C20E13" w:rsidRDefault="00C20E13" w:rsidP="000E7DDD">
            <w:pPr>
              <w:pStyle w:val="TableText"/>
            </w:pPr>
            <w:r>
              <w:t>This lab requires that you have a working WordPress installation as described in Exerc</w:t>
            </w:r>
            <w:r w:rsidR="004A556C">
              <w:t xml:space="preserve">ise </w:t>
            </w:r>
            <w:r w:rsidR="00A536F3">
              <w:t>21</w:t>
            </w:r>
            <w:r w:rsidR="004A556C">
              <w:t xml:space="preserve">.1 and that you have created a child theme from Exercise </w:t>
            </w:r>
            <w:r w:rsidR="00A536F3">
              <w:t>21</w:t>
            </w:r>
            <w:r w:rsidR="004A556C">
              <w:t>.6.</w:t>
            </w:r>
            <w:r w:rsidR="00AD7894">
              <w:t xml:space="preserve"> You will first modify a piece of a template and then create a custom template page.</w:t>
            </w:r>
          </w:p>
        </w:tc>
      </w:tr>
      <w:tr w:rsidR="0061790F" w14:paraId="6E1B1380" w14:textId="77777777" w:rsidTr="007A0453">
        <w:trPr>
          <w:trHeight w:val="404"/>
        </w:trPr>
        <w:tc>
          <w:tcPr>
            <w:tcW w:w="450" w:type="dxa"/>
            <w:tcBorders>
              <w:top w:val="nil"/>
              <w:left w:val="nil"/>
              <w:bottom w:val="nil"/>
              <w:right w:val="nil"/>
            </w:tcBorders>
          </w:tcPr>
          <w:p w14:paraId="3A2FC42B" w14:textId="77777777" w:rsidR="0061790F" w:rsidRDefault="0061790F" w:rsidP="00743935">
            <w:pPr>
              <w:pStyle w:val="TableNumber"/>
            </w:pPr>
            <w:r>
              <w:t>2</w:t>
            </w:r>
          </w:p>
        </w:tc>
        <w:tc>
          <w:tcPr>
            <w:tcW w:w="7650" w:type="dxa"/>
            <w:tcBorders>
              <w:top w:val="nil"/>
              <w:left w:val="nil"/>
              <w:bottom w:val="nil"/>
              <w:right w:val="nil"/>
            </w:tcBorders>
          </w:tcPr>
          <w:p w14:paraId="55857532" w14:textId="6E43C436" w:rsidR="0061790F" w:rsidRDefault="0061790F" w:rsidP="000E7DDD">
            <w:pPr>
              <w:pStyle w:val="TableText"/>
            </w:pPr>
            <w:r>
              <w:t>One of the most common changes from a default WordPress template is to change the content inside of the footer. In our case</w:t>
            </w:r>
            <w:r w:rsidR="00360CBD">
              <w:t xml:space="preserve"> (and your too likely</w:t>
            </w:r>
            <w:r w:rsidR="00AD7894">
              <w:t>) the</w:t>
            </w:r>
            <w:r>
              <w:t xml:space="preserve"> default footer says "</w:t>
            </w:r>
            <w:r w:rsidR="00AD7894">
              <w:t>Proudly powered</w:t>
            </w:r>
            <w:r>
              <w:t xml:space="preserve"> by WordPress" with a link to wordpress.org.</w:t>
            </w:r>
          </w:p>
          <w:p w14:paraId="6FBC577A" w14:textId="47E70252" w:rsidR="0061790F" w:rsidRDefault="0061790F" w:rsidP="000E7DDD">
            <w:pPr>
              <w:pStyle w:val="TableText"/>
            </w:pPr>
            <w:r>
              <w:t xml:space="preserve">The template used to make the footer in the </w:t>
            </w:r>
            <w:r w:rsidR="00360CBD">
              <w:t xml:space="preserve">parent </w:t>
            </w:r>
            <w:r>
              <w:t xml:space="preserve">theme is </w:t>
            </w:r>
            <w:r w:rsidRPr="0061790F">
              <w:rPr>
                <w:rStyle w:val="MarginNote-URL"/>
              </w:rPr>
              <w:t>footer.php.</w:t>
            </w:r>
            <w:r>
              <w:t xml:space="preserve"> To make changes to that file in your</w:t>
            </w:r>
            <w:r w:rsidR="00360CBD">
              <w:t xml:space="preserve"> child</w:t>
            </w:r>
            <w:r>
              <w:t xml:space="preserve"> theme, first copy the existing </w:t>
            </w:r>
            <w:r w:rsidRPr="004A556C">
              <w:rPr>
                <w:rStyle w:val="MarginNote-URL"/>
              </w:rPr>
              <w:t>footer.php</w:t>
            </w:r>
            <w:r>
              <w:t xml:space="preserve"> from the parent theme</w:t>
            </w:r>
            <w:r w:rsidR="00360CBD">
              <w:t>'s folder</w:t>
            </w:r>
            <w:r>
              <w:t xml:space="preserve"> into your child theme folder. </w:t>
            </w:r>
          </w:p>
          <w:p w14:paraId="7BEDD541" w14:textId="77777777" w:rsidR="0061790F" w:rsidRDefault="0061790F" w:rsidP="000E7DDD">
            <w:pPr>
              <w:pStyle w:val="TableText"/>
            </w:pPr>
          </w:p>
        </w:tc>
      </w:tr>
      <w:tr w:rsidR="0061790F" w14:paraId="436AE2FD" w14:textId="77777777" w:rsidTr="007A0453">
        <w:trPr>
          <w:trHeight w:val="402"/>
        </w:trPr>
        <w:tc>
          <w:tcPr>
            <w:tcW w:w="450" w:type="dxa"/>
            <w:tcBorders>
              <w:top w:val="nil"/>
              <w:left w:val="nil"/>
              <w:bottom w:val="nil"/>
              <w:right w:val="nil"/>
            </w:tcBorders>
          </w:tcPr>
          <w:p w14:paraId="6BC7B49E" w14:textId="1E20F219" w:rsidR="0061790F" w:rsidRDefault="0061790F" w:rsidP="00743935">
            <w:pPr>
              <w:pStyle w:val="TableNumber"/>
            </w:pPr>
            <w:r>
              <w:t>3</w:t>
            </w:r>
          </w:p>
        </w:tc>
        <w:tc>
          <w:tcPr>
            <w:tcW w:w="7650" w:type="dxa"/>
            <w:tcBorders>
              <w:top w:val="nil"/>
              <w:left w:val="nil"/>
              <w:bottom w:val="nil"/>
              <w:right w:val="nil"/>
            </w:tcBorders>
          </w:tcPr>
          <w:p w14:paraId="1089C319" w14:textId="00E8640F" w:rsidR="0061790F" w:rsidRDefault="0061790F" w:rsidP="000E7DDD">
            <w:pPr>
              <w:pStyle w:val="TableText"/>
            </w:pPr>
            <w:r>
              <w:t>Open the file in a code editor and note the location of the Link to Wor</w:t>
            </w:r>
            <w:r w:rsidR="00360CBD">
              <w:t xml:space="preserve">dpress. Replace that link with </w:t>
            </w:r>
            <w:r>
              <w:t>a link to a website</w:t>
            </w:r>
            <w:r w:rsidR="00360CBD">
              <w:t xml:space="preserve"> of your choosing. In o</w:t>
            </w:r>
            <w:r>
              <w:t xml:space="preserve">ur </w:t>
            </w:r>
            <w:r w:rsidR="00360CBD">
              <w:t>c</w:t>
            </w:r>
            <w:r>
              <w:t xml:space="preserve">ase we will link to </w:t>
            </w:r>
            <w:r w:rsidR="00360CBD">
              <w:t xml:space="preserve">funwebdev.com so our modified </w:t>
            </w:r>
            <w:r w:rsidR="00360CBD" w:rsidRPr="00BE0C4F">
              <w:rPr>
                <w:rStyle w:val="MarginNote-URL"/>
              </w:rPr>
              <w:t>footer.php</w:t>
            </w:r>
            <w:r w:rsidR="00360CBD">
              <w:t xml:space="preserve"> looks like (with changes in red).</w:t>
            </w:r>
          </w:p>
          <w:p w14:paraId="7DCDE099" w14:textId="77777777" w:rsidR="00360CBD" w:rsidRDefault="00360CBD" w:rsidP="000E7DDD">
            <w:pPr>
              <w:pStyle w:val="TableText"/>
            </w:pPr>
          </w:p>
          <w:p w14:paraId="28075178" w14:textId="77777777" w:rsidR="00360CBD" w:rsidRDefault="00360CBD" w:rsidP="00360CBD">
            <w:pPr>
              <w:pStyle w:val="Code"/>
            </w:pPr>
            <w:r>
              <w:t>&lt;?php</w:t>
            </w:r>
          </w:p>
          <w:p w14:paraId="3BCD402F" w14:textId="77777777" w:rsidR="00360CBD" w:rsidRDefault="00360CBD" w:rsidP="005F6CE3">
            <w:pPr>
              <w:pStyle w:val="CodeComment"/>
            </w:pPr>
            <w:r>
              <w:t>/**</w:t>
            </w:r>
          </w:p>
          <w:p w14:paraId="4C2431E0" w14:textId="77777777" w:rsidR="00360CBD" w:rsidRDefault="00360CBD" w:rsidP="005F6CE3">
            <w:pPr>
              <w:pStyle w:val="CodeComment"/>
            </w:pPr>
            <w:r>
              <w:t xml:space="preserve"> * The template for displaying the footer</w:t>
            </w:r>
          </w:p>
          <w:p w14:paraId="239A404F" w14:textId="77777777" w:rsidR="00360CBD" w:rsidRDefault="00360CBD" w:rsidP="005F6CE3">
            <w:pPr>
              <w:pStyle w:val="CodeComment"/>
            </w:pPr>
            <w:r>
              <w:t xml:space="preserve"> *</w:t>
            </w:r>
          </w:p>
          <w:p w14:paraId="6FA1D9AF" w14:textId="77777777" w:rsidR="00360CBD" w:rsidRDefault="00360CBD" w:rsidP="005F6CE3">
            <w:pPr>
              <w:pStyle w:val="CodeComment"/>
            </w:pPr>
            <w:r>
              <w:t xml:space="preserve"> * Contains footer content and the closing of the #main and #page div elements.</w:t>
            </w:r>
          </w:p>
          <w:p w14:paraId="2F28F740" w14:textId="77777777" w:rsidR="00360CBD" w:rsidRDefault="00360CBD" w:rsidP="005F6CE3">
            <w:pPr>
              <w:pStyle w:val="CodeComment"/>
            </w:pPr>
            <w:r>
              <w:t xml:space="preserve"> *</w:t>
            </w:r>
          </w:p>
          <w:p w14:paraId="51A222A6" w14:textId="77777777" w:rsidR="00360CBD" w:rsidRDefault="00360CBD" w:rsidP="005F6CE3">
            <w:pPr>
              <w:pStyle w:val="CodeComment"/>
            </w:pPr>
            <w:r>
              <w:t xml:space="preserve"> * @package WordPress</w:t>
            </w:r>
          </w:p>
          <w:p w14:paraId="54181052" w14:textId="5E2605C8" w:rsidR="00360CBD" w:rsidRDefault="00360CBD" w:rsidP="005F6CE3">
            <w:pPr>
              <w:pStyle w:val="CodeComment"/>
            </w:pPr>
            <w:r>
              <w:t xml:space="preserve"> * @subpackage Twenty_</w:t>
            </w:r>
            <w:r w:rsidR="00962FA1">
              <w:t>Seventeen</w:t>
            </w:r>
          </w:p>
          <w:p w14:paraId="3A3707B6" w14:textId="0D8D4F00" w:rsidR="00360CBD" w:rsidRDefault="00360CBD" w:rsidP="005F6CE3">
            <w:pPr>
              <w:pStyle w:val="CodeComment"/>
            </w:pPr>
            <w:r>
              <w:t xml:space="preserve"> * @since Twenty </w:t>
            </w:r>
            <w:r w:rsidR="00962FA1">
              <w:t>Seventeen</w:t>
            </w:r>
            <w:r>
              <w:t xml:space="preserve"> 1.0</w:t>
            </w:r>
          </w:p>
          <w:p w14:paraId="6C2F9680" w14:textId="77777777" w:rsidR="00360CBD" w:rsidRDefault="00360CBD" w:rsidP="005F6CE3">
            <w:pPr>
              <w:pStyle w:val="CodeComment"/>
            </w:pPr>
            <w:r>
              <w:t xml:space="preserve"> */</w:t>
            </w:r>
          </w:p>
          <w:p w14:paraId="78AD8DFB" w14:textId="77777777" w:rsidR="00360CBD" w:rsidRDefault="00360CBD" w:rsidP="00360CBD">
            <w:pPr>
              <w:pStyle w:val="Code"/>
            </w:pPr>
            <w:r>
              <w:t>?&gt;</w:t>
            </w:r>
          </w:p>
          <w:p w14:paraId="352CBC29" w14:textId="77777777" w:rsidR="00360CBD" w:rsidRDefault="00360CBD" w:rsidP="00360CBD">
            <w:pPr>
              <w:pStyle w:val="Code"/>
            </w:pPr>
          </w:p>
          <w:p w14:paraId="103B52FB" w14:textId="77777777" w:rsidR="00360CBD" w:rsidRDefault="00360CBD" w:rsidP="00360CBD">
            <w:pPr>
              <w:pStyle w:val="Code"/>
            </w:pPr>
            <w:r>
              <w:t xml:space="preserve">                &lt;/div&gt;&lt;!-- #main --&gt;</w:t>
            </w:r>
          </w:p>
          <w:p w14:paraId="4EEB11BE" w14:textId="77777777" w:rsidR="00360CBD" w:rsidRDefault="00360CBD" w:rsidP="00360CBD">
            <w:pPr>
              <w:pStyle w:val="Code"/>
            </w:pPr>
          </w:p>
          <w:p w14:paraId="2B148675" w14:textId="77777777" w:rsidR="00360CBD" w:rsidRDefault="00360CBD" w:rsidP="00360CBD">
            <w:pPr>
              <w:pStyle w:val="Code"/>
            </w:pPr>
            <w:r>
              <w:t xml:space="preserve">                &lt;footer id="colophon" class="site-footer" role="contentinfo"&gt;</w:t>
            </w:r>
          </w:p>
          <w:p w14:paraId="4D770793" w14:textId="77777777" w:rsidR="00360CBD" w:rsidRDefault="00360CBD" w:rsidP="00360CBD">
            <w:pPr>
              <w:pStyle w:val="Code"/>
            </w:pPr>
          </w:p>
          <w:p w14:paraId="6A6A80C5" w14:textId="77777777" w:rsidR="00360CBD" w:rsidRDefault="00360CBD" w:rsidP="00360CBD">
            <w:pPr>
              <w:pStyle w:val="Code"/>
            </w:pPr>
            <w:r>
              <w:t xml:space="preserve">                        &lt;?php get_sidebar( 'footer' ); ?&gt;</w:t>
            </w:r>
          </w:p>
          <w:p w14:paraId="12DAF4C3" w14:textId="77777777" w:rsidR="00360CBD" w:rsidRDefault="00360CBD" w:rsidP="00360CBD">
            <w:pPr>
              <w:pStyle w:val="Code"/>
            </w:pPr>
          </w:p>
          <w:p w14:paraId="74ECA598" w14:textId="77777777" w:rsidR="00360CBD" w:rsidRDefault="00360CBD" w:rsidP="00360CBD">
            <w:pPr>
              <w:pStyle w:val="Code"/>
            </w:pPr>
            <w:r>
              <w:t xml:space="preserve">                        &lt;div class="site-info"&gt;</w:t>
            </w:r>
          </w:p>
          <w:p w14:paraId="3599A05F" w14:textId="3C5D07EB" w:rsidR="00360CBD" w:rsidRDefault="00360CBD" w:rsidP="00360CBD">
            <w:pPr>
              <w:pStyle w:val="Code"/>
            </w:pPr>
            <w:r>
              <w:t xml:space="preserve">                                &lt;?php do_action( 'twenty</w:t>
            </w:r>
            <w:r w:rsidR="00962FA1">
              <w:t>seventeen</w:t>
            </w:r>
            <w:r>
              <w:t>_credits' ); ?&gt;</w:t>
            </w:r>
          </w:p>
          <w:p w14:paraId="1733711E" w14:textId="77777777" w:rsidR="00360CBD" w:rsidRDefault="00360CBD" w:rsidP="00360CBD">
            <w:pPr>
              <w:pStyle w:val="CodeBold"/>
            </w:pPr>
            <w:r>
              <w:t xml:space="preserve">WordPress Exercises part of </w:t>
            </w:r>
          </w:p>
          <w:p w14:paraId="61AA2291" w14:textId="2B873A21" w:rsidR="00360CBD" w:rsidRDefault="00360CBD" w:rsidP="00360CBD">
            <w:pPr>
              <w:pStyle w:val="CodeBold"/>
            </w:pPr>
            <w:r>
              <w:t>&lt;a href='http://funwebdev.com'&gt;Fundamentals of Web</w:t>
            </w:r>
            <w:r>
              <w:tab/>
              <w:t>Development&lt;/a&gt;</w:t>
            </w:r>
          </w:p>
          <w:p w14:paraId="56FD0E82" w14:textId="77777777" w:rsidR="00360CBD" w:rsidRDefault="00360CBD" w:rsidP="00360CBD">
            <w:pPr>
              <w:pStyle w:val="Code"/>
            </w:pPr>
            <w:r>
              <w:t xml:space="preserve">                        &lt;/div&gt;&lt;!-- .site-info --&gt;</w:t>
            </w:r>
          </w:p>
          <w:p w14:paraId="45227867" w14:textId="77777777" w:rsidR="00360CBD" w:rsidRDefault="00360CBD" w:rsidP="00360CBD">
            <w:pPr>
              <w:pStyle w:val="Code"/>
            </w:pPr>
            <w:r>
              <w:t xml:space="preserve">                &lt;/footer&gt;&lt;!-- #colophon --&gt;</w:t>
            </w:r>
          </w:p>
          <w:p w14:paraId="5671E5D4" w14:textId="77777777" w:rsidR="00360CBD" w:rsidRDefault="00360CBD" w:rsidP="00360CBD">
            <w:pPr>
              <w:pStyle w:val="Code"/>
            </w:pPr>
            <w:r>
              <w:t xml:space="preserve">        &lt;/div&gt;&lt;!-- #page --&gt;</w:t>
            </w:r>
          </w:p>
          <w:p w14:paraId="6A8ACAC2" w14:textId="77777777" w:rsidR="00360CBD" w:rsidRDefault="00360CBD" w:rsidP="00360CBD">
            <w:pPr>
              <w:pStyle w:val="Code"/>
            </w:pPr>
          </w:p>
          <w:p w14:paraId="69915F06" w14:textId="77777777" w:rsidR="00360CBD" w:rsidRDefault="00360CBD" w:rsidP="00360CBD">
            <w:pPr>
              <w:pStyle w:val="Code"/>
            </w:pPr>
            <w:r>
              <w:t xml:space="preserve">        &lt;?php wp_footer(); ?&gt;</w:t>
            </w:r>
          </w:p>
          <w:p w14:paraId="08F74E43" w14:textId="77777777" w:rsidR="00360CBD" w:rsidRDefault="00360CBD" w:rsidP="00360CBD">
            <w:pPr>
              <w:pStyle w:val="Code"/>
            </w:pPr>
            <w:r>
              <w:t>&lt;/body&gt;</w:t>
            </w:r>
          </w:p>
          <w:p w14:paraId="12821518" w14:textId="77777777" w:rsidR="00360CBD" w:rsidRDefault="00360CBD" w:rsidP="00360CBD">
            <w:pPr>
              <w:pStyle w:val="Code"/>
            </w:pPr>
            <w:r>
              <w:t>&lt;/html&gt;</w:t>
            </w:r>
          </w:p>
          <w:p w14:paraId="5E2E3AE7" w14:textId="77777777" w:rsidR="0061790F" w:rsidRDefault="0061790F" w:rsidP="000E7DDD">
            <w:pPr>
              <w:pStyle w:val="TableText"/>
            </w:pPr>
          </w:p>
          <w:p w14:paraId="67690828" w14:textId="62488A00" w:rsidR="00847CB0" w:rsidRDefault="00360CBD" w:rsidP="000E7DDD">
            <w:pPr>
              <w:pStyle w:val="TableText"/>
            </w:pPr>
            <w:r>
              <w:t>Note</w:t>
            </w:r>
            <w:r w:rsidR="006612BA">
              <w:t xml:space="preserve">: </w:t>
            </w:r>
            <w:r w:rsidRPr="006612BA">
              <w:t xml:space="preserve">most of the template file is left as is. </w:t>
            </w:r>
            <w:r w:rsidR="00817304" w:rsidRPr="006612BA">
              <w:t>This is purposeful since a</w:t>
            </w:r>
            <w:r w:rsidRPr="006612BA">
              <w:t xml:space="preserve">s a rule of thumb, when modifying the code of others, if you aren't sure what it does you should leave it alone. </w:t>
            </w:r>
            <w:r w:rsidR="009B72B4" w:rsidRPr="006612BA">
              <w:t xml:space="preserve"> In this case it's p</w:t>
            </w:r>
            <w:r w:rsidR="00847CB0" w:rsidRPr="006612BA">
              <w:t>retty obvious that closing &lt;div&gt; tags are matching opening &lt;div&gt; tags in another template file.  While one might be able to guess at the purpose and need for of the other function calls, for now we will leave them as is.</w:t>
            </w:r>
          </w:p>
        </w:tc>
      </w:tr>
      <w:tr w:rsidR="0061790F" w14:paraId="0392F336" w14:textId="77777777" w:rsidTr="007A0453">
        <w:trPr>
          <w:trHeight w:val="402"/>
        </w:trPr>
        <w:tc>
          <w:tcPr>
            <w:tcW w:w="450" w:type="dxa"/>
            <w:tcBorders>
              <w:top w:val="nil"/>
              <w:left w:val="nil"/>
              <w:bottom w:val="nil"/>
              <w:right w:val="nil"/>
            </w:tcBorders>
          </w:tcPr>
          <w:p w14:paraId="7692D26F" w14:textId="7E51E775" w:rsidR="0061790F" w:rsidRDefault="00B23B20" w:rsidP="00743935">
            <w:pPr>
              <w:pStyle w:val="TableNumber"/>
            </w:pPr>
            <w:r>
              <w:t>4</w:t>
            </w:r>
          </w:p>
        </w:tc>
        <w:tc>
          <w:tcPr>
            <w:tcW w:w="7650" w:type="dxa"/>
            <w:tcBorders>
              <w:top w:val="nil"/>
              <w:left w:val="nil"/>
              <w:bottom w:val="nil"/>
              <w:right w:val="nil"/>
            </w:tcBorders>
          </w:tcPr>
          <w:p w14:paraId="39F68432" w14:textId="77777777" w:rsidR="0061790F" w:rsidRDefault="006612BA" w:rsidP="000E7DDD">
            <w:pPr>
              <w:pStyle w:val="TableText"/>
            </w:pPr>
            <w:r>
              <w:t xml:space="preserve">Another, slightly more advanced modification of a </w:t>
            </w:r>
            <w:r w:rsidR="00D243DC">
              <w:t>theme is</w:t>
            </w:r>
            <w:r>
              <w:t xml:space="preserve"> to make your own kind of </w:t>
            </w:r>
            <w:r w:rsidR="00D243DC">
              <w:t xml:space="preserve">template file. In this case </w:t>
            </w:r>
            <w:r w:rsidR="002553C2">
              <w:t>we</w:t>
            </w:r>
            <w:r w:rsidR="00D243DC">
              <w:t xml:space="preserve"> will make a file that </w:t>
            </w:r>
            <w:r w:rsidR="002553C2">
              <w:t>is almost like a regular Page, but includes an extra banner ad linking to our website. Feel free to enhance this exercise by making your template file somehow more different.</w:t>
            </w:r>
          </w:p>
          <w:p w14:paraId="3F99C9C8" w14:textId="5A456316" w:rsidR="002553C2" w:rsidRDefault="008A4650" w:rsidP="000E7DDD">
            <w:pPr>
              <w:pStyle w:val="TableText"/>
            </w:pPr>
            <w:r>
              <w:t>Create a subfolder called page-templates in your child theme folder.</w:t>
            </w:r>
          </w:p>
          <w:p w14:paraId="467963BD" w14:textId="515B5809" w:rsidR="008A4650" w:rsidRDefault="008A4650" w:rsidP="000E7DDD">
            <w:pPr>
              <w:pStyle w:val="TableText"/>
            </w:pPr>
            <w:r>
              <w:t>Create a file named sponsoredPage.php and make it look similar to:</w:t>
            </w:r>
          </w:p>
          <w:p w14:paraId="4072EF4C" w14:textId="77777777" w:rsidR="008A4650" w:rsidRDefault="008A4650" w:rsidP="008A4650">
            <w:pPr>
              <w:pStyle w:val="Code"/>
            </w:pPr>
            <w:r>
              <w:t>&lt;?php</w:t>
            </w:r>
          </w:p>
          <w:p w14:paraId="14531971" w14:textId="77777777" w:rsidR="008A4650" w:rsidRDefault="008A4650" w:rsidP="008A4650">
            <w:pPr>
              <w:pStyle w:val="Code"/>
            </w:pPr>
            <w:r>
              <w:t>/**</w:t>
            </w:r>
          </w:p>
          <w:p w14:paraId="5303CDEE" w14:textId="77777777" w:rsidR="008A4650" w:rsidRDefault="008A4650" w:rsidP="000C626C">
            <w:pPr>
              <w:pStyle w:val="CodeBold"/>
            </w:pPr>
            <w:r>
              <w:t xml:space="preserve"> * Template Name: Sponsored Page</w:t>
            </w:r>
          </w:p>
          <w:p w14:paraId="5400010C" w14:textId="5A6CE5F6" w:rsidR="008A4650" w:rsidRDefault="008A4650" w:rsidP="000C626C">
            <w:pPr>
              <w:pStyle w:val="CodeBold"/>
            </w:pPr>
            <w:r>
              <w:t xml:space="preserve"> * Description: Example Tempalte For Lab </w:t>
            </w:r>
            <w:r w:rsidR="00A536F3">
              <w:t>21</w:t>
            </w:r>
          </w:p>
          <w:p w14:paraId="1F34FE2E" w14:textId="77777777" w:rsidR="008A4650" w:rsidRDefault="008A4650" w:rsidP="008A4650">
            <w:pPr>
              <w:pStyle w:val="Code"/>
            </w:pPr>
            <w:r>
              <w:t xml:space="preserve">  *</w:t>
            </w:r>
          </w:p>
          <w:p w14:paraId="4F07F5DD" w14:textId="77777777" w:rsidR="008A4650" w:rsidRDefault="008A4650" w:rsidP="008A4650">
            <w:pPr>
              <w:pStyle w:val="Code"/>
            </w:pPr>
            <w:r>
              <w:t xml:space="preserve"> * @package WordPress</w:t>
            </w:r>
          </w:p>
          <w:p w14:paraId="7F70003D" w14:textId="2334CB4F" w:rsidR="008A4650" w:rsidRDefault="008A4650" w:rsidP="008A4650">
            <w:pPr>
              <w:pStyle w:val="Code"/>
            </w:pPr>
            <w:r>
              <w:t xml:space="preserve"> * @subpackage Twenty_</w:t>
            </w:r>
            <w:r w:rsidR="00EE20A7">
              <w:t>Seventeen</w:t>
            </w:r>
          </w:p>
          <w:p w14:paraId="06C62604" w14:textId="68655996" w:rsidR="008A4650" w:rsidRDefault="008A4650" w:rsidP="008A4650">
            <w:pPr>
              <w:pStyle w:val="Code"/>
            </w:pPr>
            <w:r>
              <w:t xml:space="preserve"> * @since Twenty </w:t>
            </w:r>
            <w:r w:rsidR="00EE20A7">
              <w:t>Seveteen</w:t>
            </w:r>
            <w:r>
              <w:t xml:space="preserve"> 1.0</w:t>
            </w:r>
          </w:p>
          <w:p w14:paraId="7AAD12AF" w14:textId="77777777" w:rsidR="008A4650" w:rsidRDefault="008A4650" w:rsidP="008A4650">
            <w:pPr>
              <w:pStyle w:val="Code"/>
            </w:pPr>
            <w:r>
              <w:t xml:space="preserve"> */</w:t>
            </w:r>
          </w:p>
          <w:p w14:paraId="5CB2BC5B" w14:textId="77777777" w:rsidR="008A4650" w:rsidRDefault="008A4650" w:rsidP="008A4650">
            <w:pPr>
              <w:pStyle w:val="Code"/>
            </w:pPr>
          </w:p>
          <w:p w14:paraId="4FF0E7C4" w14:textId="77777777" w:rsidR="008A4650" w:rsidRDefault="008A4650" w:rsidP="008A4650">
            <w:pPr>
              <w:pStyle w:val="Code"/>
            </w:pPr>
            <w:r>
              <w:t>get_header(); ?&gt;</w:t>
            </w:r>
          </w:p>
          <w:p w14:paraId="67F83BF1" w14:textId="77777777" w:rsidR="008A4650" w:rsidRDefault="008A4650" w:rsidP="008A4650">
            <w:pPr>
              <w:pStyle w:val="Code"/>
            </w:pPr>
          </w:p>
          <w:p w14:paraId="3920826A" w14:textId="77777777" w:rsidR="008A4650" w:rsidRDefault="008A4650" w:rsidP="008A4650">
            <w:pPr>
              <w:pStyle w:val="Code"/>
            </w:pPr>
            <w:r>
              <w:t>&lt;div id="main-content" class="main-content"&gt;</w:t>
            </w:r>
          </w:p>
          <w:p w14:paraId="2F37EBA2" w14:textId="77777777" w:rsidR="008A4650" w:rsidRDefault="008A4650" w:rsidP="008A4650">
            <w:pPr>
              <w:pStyle w:val="Code"/>
            </w:pPr>
          </w:p>
          <w:p w14:paraId="0F577880" w14:textId="77777777" w:rsidR="008A4650" w:rsidRDefault="008A4650" w:rsidP="008A4650">
            <w:pPr>
              <w:pStyle w:val="Code"/>
            </w:pPr>
            <w:r>
              <w:t>&lt;?php</w:t>
            </w:r>
          </w:p>
          <w:p w14:paraId="29B68764" w14:textId="6C3533EC" w:rsidR="008A4650" w:rsidRDefault="008A4650" w:rsidP="008A4650">
            <w:pPr>
              <w:pStyle w:val="Code"/>
            </w:pPr>
            <w:r>
              <w:t xml:space="preserve">        if ( is_front_page() &amp;&amp; twenty</w:t>
            </w:r>
            <w:r w:rsidR="00EE20A7">
              <w:t>seventeen</w:t>
            </w:r>
            <w:r>
              <w:t>_has_featured_posts() ) {</w:t>
            </w:r>
          </w:p>
          <w:p w14:paraId="5A74C657" w14:textId="77777777" w:rsidR="008A4650" w:rsidRDefault="008A4650" w:rsidP="008A4650">
            <w:pPr>
              <w:pStyle w:val="Code"/>
            </w:pPr>
            <w:r>
              <w:t xml:space="preserve">                // Include the featured content template.</w:t>
            </w:r>
          </w:p>
          <w:p w14:paraId="4CE9EE97" w14:textId="77777777" w:rsidR="008A4650" w:rsidRDefault="008A4650" w:rsidP="008A4650">
            <w:pPr>
              <w:pStyle w:val="Code"/>
            </w:pPr>
            <w:r>
              <w:t xml:space="preserve">                get_template_part( 'featured-content' );</w:t>
            </w:r>
          </w:p>
          <w:p w14:paraId="457301C7" w14:textId="77777777" w:rsidR="008A4650" w:rsidRDefault="008A4650" w:rsidP="008A4650">
            <w:pPr>
              <w:pStyle w:val="Code"/>
            </w:pPr>
            <w:r>
              <w:t xml:space="preserve">        }</w:t>
            </w:r>
          </w:p>
          <w:p w14:paraId="681810D9" w14:textId="77777777" w:rsidR="008A4650" w:rsidRDefault="008A4650" w:rsidP="008A4650">
            <w:pPr>
              <w:pStyle w:val="Code"/>
            </w:pPr>
            <w:r>
              <w:t>?&gt;</w:t>
            </w:r>
          </w:p>
          <w:p w14:paraId="7E4B41B3" w14:textId="77777777" w:rsidR="008A4650" w:rsidRDefault="008A4650" w:rsidP="008A4650">
            <w:pPr>
              <w:pStyle w:val="Code"/>
            </w:pPr>
            <w:r>
              <w:t xml:space="preserve">        &lt;div id="primary" class="content-area"&gt;</w:t>
            </w:r>
          </w:p>
          <w:p w14:paraId="28246D4F" w14:textId="77777777" w:rsidR="008A4650" w:rsidRDefault="008A4650" w:rsidP="008A4650">
            <w:pPr>
              <w:pStyle w:val="Code"/>
            </w:pPr>
            <w:r>
              <w:t xml:space="preserve">                &lt;div id="content" class="site-content" role="main"&gt;</w:t>
            </w:r>
          </w:p>
          <w:p w14:paraId="18823E27" w14:textId="77777777" w:rsidR="008A4650" w:rsidRDefault="008A4650" w:rsidP="008A4650">
            <w:pPr>
              <w:pStyle w:val="Code"/>
            </w:pPr>
          </w:p>
          <w:p w14:paraId="57971876" w14:textId="77777777" w:rsidR="008A4650" w:rsidRDefault="008A4650" w:rsidP="008A4650">
            <w:pPr>
              <w:pStyle w:val="Code"/>
            </w:pPr>
            <w:r>
              <w:t xml:space="preserve">                        &lt;?php</w:t>
            </w:r>
          </w:p>
          <w:p w14:paraId="5A924CD8" w14:textId="77777777" w:rsidR="008A4650" w:rsidRDefault="008A4650" w:rsidP="008A4650">
            <w:pPr>
              <w:pStyle w:val="Code"/>
            </w:pPr>
            <w:r>
              <w:t xml:space="preserve">                                // Start the Loop.</w:t>
            </w:r>
          </w:p>
          <w:p w14:paraId="399ADC7A" w14:textId="77777777" w:rsidR="008A4650" w:rsidRDefault="008A4650" w:rsidP="008A4650">
            <w:pPr>
              <w:pStyle w:val="Code"/>
            </w:pPr>
            <w:r>
              <w:t xml:space="preserve">                                while ( have_posts() ) : the_post();</w:t>
            </w:r>
          </w:p>
          <w:p w14:paraId="0508FE47" w14:textId="77777777" w:rsidR="008A4650" w:rsidRDefault="008A4650" w:rsidP="008A4650">
            <w:pPr>
              <w:pStyle w:val="Code"/>
            </w:pPr>
          </w:p>
          <w:p w14:paraId="450FA7FC" w14:textId="77777777" w:rsidR="008A4650" w:rsidRDefault="008A4650" w:rsidP="008A4650">
            <w:pPr>
              <w:pStyle w:val="Code"/>
            </w:pPr>
            <w:r>
              <w:t xml:space="preserve">                                        // Include the page content template.</w:t>
            </w:r>
          </w:p>
          <w:p w14:paraId="04AC3F40" w14:textId="77777777" w:rsidR="008A4650" w:rsidRDefault="008A4650" w:rsidP="008A4650">
            <w:pPr>
              <w:pStyle w:val="Code"/>
            </w:pPr>
            <w:r>
              <w:t xml:space="preserve">                                        get_template_part( 'content', 'page' );</w:t>
            </w:r>
          </w:p>
          <w:p w14:paraId="5F031F6A" w14:textId="77777777" w:rsidR="008A4650" w:rsidRDefault="008A4650" w:rsidP="008A4650">
            <w:pPr>
              <w:pStyle w:val="Code"/>
            </w:pPr>
          </w:p>
          <w:p w14:paraId="47ACE2D4" w14:textId="239C2225" w:rsidR="00C0236C" w:rsidRDefault="00C0236C" w:rsidP="00C0236C">
            <w:pPr>
              <w:pStyle w:val="CodeBold"/>
            </w:pPr>
            <w:r>
              <w:t>//Add the sponsorship tag:</w:t>
            </w:r>
          </w:p>
          <w:p w14:paraId="3F8FB737" w14:textId="77777777" w:rsidR="00C0236C" w:rsidRDefault="00C0236C" w:rsidP="00C0236C">
            <w:pPr>
              <w:pStyle w:val="Code"/>
            </w:pPr>
            <w:r w:rsidRPr="00C0236C">
              <w:rPr>
                <w:rStyle w:val="CodeBoldChar"/>
              </w:rPr>
              <w:t>echo "&lt;div class='site-content'&gt;&lt;a href='http://funwebdev.com'&gt;&lt;img src='http://funwebdev.com/banner.png'&gt;&lt;/a&gt;&lt;/div&gt;";</w:t>
            </w:r>
            <w:r w:rsidR="008A4650">
              <w:t xml:space="preserve">            </w:t>
            </w:r>
          </w:p>
          <w:p w14:paraId="1D2E9F9A" w14:textId="77777777" w:rsidR="00C0236C" w:rsidRDefault="00C0236C" w:rsidP="00C0236C">
            <w:pPr>
              <w:pStyle w:val="Code"/>
            </w:pPr>
          </w:p>
          <w:p w14:paraId="1F549982" w14:textId="2D95F1A7" w:rsidR="008A4650" w:rsidRDefault="008A4650" w:rsidP="00C0236C">
            <w:pPr>
              <w:pStyle w:val="Code"/>
            </w:pPr>
            <w:r>
              <w:t>// If comments are open or we have at least one comment, load up the comment template.</w:t>
            </w:r>
          </w:p>
          <w:p w14:paraId="0B91CA13" w14:textId="77777777" w:rsidR="008A4650" w:rsidRDefault="008A4650" w:rsidP="008A4650">
            <w:pPr>
              <w:pStyle w:val="Code"/>
            </w:pPr>
            <w:r>
              <w:t xml:space="preserve">                                        if ( comments_open() || get_comments_number() ) {</w:t>
            </w:r>
          </w:p>
          <w:p w14:paraId="7301F711" w14:textId="77777777" w:rsidR="008A4650" w:rsidRDefault="008A4650" w:rsidP="008A4650">
            <w:pPr>
              <w:pStyle w:val="Code"/>
            </w:pPr>
            <w:r>
              <w:t xml:space="preserve">                                                comments_template();</w:t>
            </w:r>
          </w:p>
          <w:p w14:paraId="2D7041E9" w14:textId="77777777" w:rsidR="008A4650" w:rsidRDefault="008A4650" w:rsidP="008A4650">
            <w:pPr>
              <w:pStyle w:val="Code"/>
            </w:pPr>
            <w:r>
              <w:t xml:space="preserve">                                        }</w:t>
            </w:r>
          </w:p>
          <w:p w14:paraId="469D4F80" w14:textId="77777777" w:rsidR="008A4650" w:rsidRDefault="008A4650" w:rsidP="008A4650">
            <w:pPr>
              <w:pStyle w:val="Code"/>
            </w:pPr>
            <w:r>
              <w:t xml:space="preserve">                                endwhile;</w:t>
            </w:r>
          </w:p>
          <w:p w14:paraId="1BFFC2C2" w14:textId="77777777" w:rsidR="008A4650" w:rsidRDefault="008A4650" w:rsidP="008A4650">
            <w:pPr>
              <w:pStyle w:val="Code"/>
            </w:pPr>
            <w:r>
              <w:t xml:space="preserve">                        ?&gt;</w:t>
            </w:r>
          </w:p>
          <w:p w14:paraId="3DDF5D79" w14:textId="77777777" w:rsidR="008A4650" w:rsidRDefault="008A4650" w:rsidP="008A4650">
            <w:pPr>
              <w:pStyle w:val="Code"/>
            </w:pPr>
          </w:p>
          <w:p w14:paraId="3D11D25C" w14:textId="77777777" w:rsidR="008A4650" w:rsidRDefault="008A4650" w:rsidP="008A4650">
            <w:pPr>
              <w:pStyle w:val="Code"/>
            </w:pPr>
            <w:r>
              <w:t xml:space="preserve">                &lt;/div&gt;&lt;!-- #content --&gt;</w:t>
            </w:r>
          </w:p>
          <w:p w14:paraId="6FBFE05F" w14:textId="77777777" w:rsidR="008A4650" w:rsidRDefault="008A4650" w:rsidP="008A4650">
            <w:pPr>
              <w:pStyle w:val="Code"/>
            </w:pPr>
            <w:r>
              <w:t xml:space="preserve">        &lt;/div&gt;&lt;!-- #primary --&gt;</w:t>
            </w:r>
          </w:p>
          <w:p w14:paraId="2F0F8B42" w14:textId="77777777" w:rsidR="008A4650" w:rsidRDefault="008A4650" w:rsidP="008A4650">
            <w:pPr>
              <w:pStyle w:val="Code"/>
            </w:pPr>
            <w:r>
              <w:t xml:space="preserve">        &lt;?php get_sidebar( 'content' ); ?&gt;</w:t>
            </w:r>
          </w:p>
          <w:p w14:paraId="025E2870" w14:textId="77777777" w:rsidR="008A4650" w:rsidRDefault="008A4650" w:rsidP="008A4650">
            <w:pPr>
              <w:pStyle w:val="Code"/>
            </w:pPr>
            <w:r>
              <w:t>&lt;/div&gt;&lt;!-- #main-content --&gt;</w:t>
            </w:r>
          </w:p>
          <w:p w14:paraId="714212C6" w14:textId="77777777" w:rsidR="008A4650" w:rsidRDefault="008A4650" w:rsidP="008A4650">
            <w:pPr>
              <w:pStyle w:val="Code"/>
            </w:pPr>
          </w:p>
          <w:p w14:paraId="0ED717B7" w14:textId="77777777" w:rsidR="008A4650" w:rsidRDefault="008A4650" w:rsidP="008A4650">
            <w:pPr>
              <w:pStyle w:val="Code"/>
            </w:pPr>
            <w:r>
              <w:t>&lt;?php</w:t>
            </w:r>
          </w:p>
          <w:p w14:paraId="6CB59388" w14:textId="77777777" w:rsidR="008A4650" w:rsidRDefault="008A4650" w:rsidP="008A4650">
            <w:pPr>
              <w:pStyle w:val="Code"/>
            </w:pPr>
            <w:r>
              <w:t>get_sidebar();</w:t>
            </w:r>
          </w:p>
          <w:p w14:paraId="0CE9B043" w14:textId="77777777" w:rsidR="008A4650" w:rsidRDefault="008A4650" w:rsidP="008A4650">
            <w:pPr>
              <w:pStyle w:val="Code"/>
            </w:pPr>
            <w:r>
              <w:t>get_footer();</w:t>
            </w:r>
          </w:p>
          <w:p w14:paraId="384D35AD" w14:textId="77777777" w:rsidR="008A4650" w:rsidRDefault="008A4650" w:rsidP="000E7DDD">
            <w:pPr>
              <w:pStyle w:val="TableText"/>
            </w:pPr>
          </w:p>
          <w:p w14:paraId="799FD3F2" w14:textId="10B708AF" w:rsidR="008A4650" w:rsidRDefault="008A4650" w:rsidP="000E7DDD">
            <w:pPr>
              <w:pStyle w:val="TableText"/>
            </w:pPr>
            <w:r>
              <w:t>Note: The initial code is all taken from the parent theme's page.php template file. Only minor modifications (in red) were made to get a new and different template type.</w:t>
            </w:r>
          </w:p>
        </w:tc>
      </w:tr>
      <w:tr w:rsidR="0061790F" w14:paraId="33ED82FA" w14:textId="77777777" w:rsidTr="007A0453">
        <w:trPr>
          <w:trHeight w:val="402"/>
        </w:trPr>
        <w:tc>
          <w:tcPr>
            <w:tcW w:w="450" w:type="dxa"/>
            <w:tcBorders>
              <w:top w:val="nil"/>
              <w:left w:val="nil"/>
              <w:bottom w:val="nil"/>
              <w:right w:val="nil"/>
            </w:tcBorders>
          </w:tcPr>
          <w:p w14:paraId="378921AE" w14:textId="06CF85B5" w:rsidR="0061790F" w:rsidRDefault="00960F9B" w:rsidP="00743935">
            <w:pPr>
              <w:pStyle w:val="TableNumber"/>
            </w:pPr>
            <w:r>
              <w:t>5</w:t>
            </w:r>
          </w:p>
        </w:tc>
        <w:tc>
          <w:tcPr>
            <w:tcW w:w="7650" w:type="dxa"/>
            <w:tcBorders>
              <w:top w:val="nil"/>
              <w:left w:val="nil"/>
              <w:bottom w:val="nil"/>
              <w:right w:val="nil"/>
            </w:tcBorders>
          </w:tcPr>
          <w:p w14:paraId="3FA974DB" w14:textId="7EB9E494" w:rsidR="0061790F" w:rsidRDefault="008D1BFE" w:rsidP="000E7DDD">
            <w:pPr>
              <w:pStyle w:val="TableText"/>
            </w:pPr>
            <w:r>
              <w:t xml:space="preserve">To see if this template is </w:t>
            </w:r>
            <w:r w:rsidR="003508A2">
              <w:t>now</w:t>
            </w:r>
            <w:r>
              <w:t xml:space="preserve"> installed and working correctly create a new Page (see Exercise </w:t>
            </w:r>
            <w:r w:rsidR="00A536F3">
              <w:t>21</w:t>
            </w:r>
            <w:r>
              <w:t xml:space="preserve">.2), but this time select from the drop down menu the </w:t>
            </w:r>
            <w:r w:rsidRPr="008D1BFE">
              <w:rPr>
                <w:b/>
              </w:rPr>
              <w:t>Sponsored Page</w:t>
            </w:r>
            <w:r>
              <w:t xml:space="preserve">  type we just defined as shown in Figure </w:t>
            </w:r>
            <w:r w:rsidR="00A536F3">
              <w:t>21</w:t>
            </w:r>
            <w:r>
              <w:t>.19.</w:t>
            </w:r>
          </w:p>
          <w:p w14:paraId="6588C4EE" w14:textId="52BB4818" w:rsidR="008D1BFE" w:rsidRDefault="00960F9B" w:rsidP="008D1BFE">
            <w:pPr>
              <w:pStyle w:val="FigureImage"/>
            </w:pPr>
            <w:r>
              <w:rPr>
                <w:noProof/>
              </w:rPr>
              <w:drawing>
                <wp:inline distT="0" distB="0" distL="0" distR="0" wp14:anchorId="75C9AD70" wp14:editId="1DF58C4C">
                  <wp:extent cx="2247658" cy="2649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4.56.53 PM.png"/>
                          <pic:cNvPicPr/>
                        </pic:nvPicPr>
                        <pic:blipFill>
                          <a:blip r:embed="rId28">
                            <a:extLst>
                              <a:ext uri="{28A0092B-C50C-407E-A947-70E740481C1C}">
                                <a14:useLocalDpi xmlns:a14="http://schemas.microsoft.com/office/drawing/2010/main" val="0"/>
                              </a:ext>
                            </a:extLst>
                          </a:blip>
                          <a:stretch>
                            <a:fillRect/>
                          </a:stretch>
                        </pic:blipFill>
                        <pic:spPr>
                          <a:xfrm>
                            <a:off x="0" y="0"/>
                            <a:ext cx="2247658" cy="2649025"/>
                          </a:xfrm>
                          <a:prstGeom prst="rect">
                            <a:avLst/>
                          </a:prstGeom>
                        </pic:spPr>
                      </pic:pic>
                    </a:graphicData>
                  </a:graphic>
                </wp:inline>
              </w:drawing>
            </w:r>
          </w:p>
          <w:p w14:paraId="22DDD97E" w14:textId="065756A5" w:rsidR="008D1BFE" w:rsidRPr="008D1BFE" w:rsidRDefault="008D1BFE" w:rsidP="00960F9B">
            <w:pPr>
              <w:pStyle w:val="Caption"/>
            </w:pPr>
            <w:r>
              <w:t xml:space="preserve">Figure </w:t>
            </w:r>
            <w:r w:rsidR="00A536F3">
              <w:t>21</w:t>
            </w:r>
            <w:r>
              <w:t xml:space="preserve">.19 Screenshot of the </w:t>
            </w:r>
            <w:r w:rsidR="00960F9B">
              <w:t>Page attributes</w:t>
            </w:r>
            <w:r>
              <w:t xml:space="preserve"> with the new template being chosen</w:t>
            </w:r>
          </w:p>
        </w:tc>
      </w:tr>
      <w:tr w:rsidR="0061790F" w14:paraId="27F1B1C4" w14:textId="77777777" w:rsidTr="007A0453">
        <w:trPr>
          <w:trHeight w:val="402"/>
        </w:trPr>
        <w:tc>
          <w:tcPr>
            <w:tcW w:w="450" w:type="dxa"/>
            <w:tcBorders>
              <w:top w:val="nil"/>
              <w:left w:val="nil"/>
              <w:bottom w:val="nil"/>
              <w:right w:val="nil"/>
            </w:tcBorders>
          </w:tcPr>
          <w:p w14:paraId="39C6803F" w14:textId="62493503" w:rsidR="0061790F" w:rsidRDefault="00960F9B" w:rsidP="00743935">
            <w:pPr>
              <w:pStyle w:val="TableNumber"/>
            </w:pPr>
            <w:r>
              <w:t>6</w:t>
            </w:r>
          </w:p>
        </w:tc>
        <w:tc>
          <w:tcPr>
            <w:tcW w:w="7650" w:type="dxa"/>
            <w:tcBorders>
              <w:top w:val="nil"/>
              <w:left w:val="nil"/>
              <w:bottom w:val="nil"/>
              <w:right w:val="nil"/>
            </w:tcBorders>
          </w:tcPr>
          <w:p w14:paraId="135B9C48" w14:textId="23D1A69B" w:rsidR="00F02A38" w:rsidRDefault="00960F9B" w:rsidP="000E7DDD">
            <w:pPr>
              <w:pStyle w:val="TableText"/>
            </w:pPr>
            <w:r>
              <w:t xml:space="preserve">When the page is added and seen in a browser the content </w:t>
            </w:r>
            <w:r w:rsidR="00F02A38">
              <w:t>will appear int he menu just like any other</w:t>
            </w:r>
            <w:r>
              <w:t xml:space="preserve"> but</w:t>
            </w:r>
            <w:r w:rsidR="00F02A38">
              <w:t xml:space="preserve"> the page itself will include</w:t>
            </w:r>
            <w:r>
              <w:t xml:space="preserve"> a banner ad below the content as shown in Figure </w:t>
            </w:r>
            <w:r w:rsidR="00A536F3">
              <w:t>21</w:t>
            </w:r>
            <w:r>
              <w:t xml:space="preserve">.20. </w:t>
            </w:r>
            <w:r w:rsidR="008D3068">
              <w:t xml:space="preserve"> </w:t>
            </w:r>
          </w:p>
          <w:p w14:paraId="70367CD5" w14:textId="64FCBB11" w:rsidR="00960F9B" w:rsidRPr="00F02A38" w:rsidRDefault="00F02A38" w:rsidP="000E7DDD">
            <w:pPr>
              <w:pStyle w:val="TableText"/>
            </w:pPr>
            <w:r w:rsidRPr="00F02A38">
              <w:t xml:space="preserve">Note: </w:t>
            </w:r>
            <w:r w:rsidR="008D3068" w:rsidRPr="00F02A38">
              <w:t xml:space="preserve">If you get a complete blank then you have an error and </w:t>
            </w:r>
            <w:r w:rsidRPr="00F02A38">
              <w:t>will have</w:t>
            </w:r>
            <w:r w:rsidR="008D3068" w:rsidRPr="00F02A38">
              <w:t xml:space="preserve"> to investigate your apache logs for clues (WordPress does not echo out errors for security reasons).</w:t>
            </w:r>
          </w:p>
          <w:p w14:paraId="7E4DB96D" w14:textId="77777777" w:rsidR="00960F9B" w:rsidRDefault="00960F9B" w:rsidP="000E7DDD">
            <w:pPr>
              <w:pStyle w:val="TableText"/>
            </w:pPr>
          </w:p>
          <w:p w14:paraId="5260F71D" w14:textId="0733825D" w:rsidR="00832DA2" w:rsidRDefault="003508A2" w:rsidP="00832DA2">
            <w:pPr>
              <w:pStyle w:val="FigureImage"/>
            </w:pPr>
            <w:r>
              <w:rPr>
                <w:noProof/>
              </w:rPr>
              <w:drawing>
                <wp:inline distT="0" distB="0" distL="0" distR="0" wp14:anchorId="5E1CE594" wp14:editId="29E9AC6B">
                  <wp:extent cx="4720590" cy="39211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5.08.33 PM.png"/>
                          <pic:cNvPicPr/>
                        </pic:nvPicPr>
                        <pic:blipFill>
                          <a:blip r:embed="rId29">
                            <a:extLst>
                              <a:ext uri="{28A0092B-C50C-407E-A947-70E740481C1C}">
                                <a14:useLocalDpi xmlns:a14="http://schemas.microsoft.com/office/drawing/2010/main" val="0"/>
                              </a:ext>
                            </a:extLst>
                          </a:blip>
                          <a:stretch>
                            <a:fillRect/>
                          </a:stretch>
                        </pic:blipFill>
                        <pic:spPr>
                          <a:xfrm>
                            <a:off x="0" y="0"/>
                            <a:ext cx="4720590" cy="3921125"/>
                          </a:xfrm>
                          <a:prstGeom prst="rect">
                            <a:avLst/>
                          </a:prstGeom>
                        </pic:spPr>
                      </pic:pic>
                    </a:graphicData>
                  </a:graphic>
                </wp:inline>
              </w:drawing>
            </w:r>
          </w:p>
          <w:p w14:paraId="6CF50593" w14:textId="12608837" w:rsidR="00832DA2" w:rsidRPr="00832DA2" w:rsidRDefault="00832DA2" w:rsidP="00832DA2">
            <w:pPr>
              <w:pStyle w:val="Caption"/>
            </w:pPr>
            <w:r>
              <w:t xml:space="preserve">Figure </w:t>
            </w:r>
            <w:r w:rsidR="00A536F3">
              <w:t>21</w:t>
            </w:r>
            <w:r>
              <w:t>.20 The new page in action with the Banner being shown below content.</w:t>
            </w:r>
          </w:p>
          <w:p w14:paraId="0F32B90C" w14:textId="2EB54E5A" w:rsidR="00960F9B" w:rsidRDefault="00960F9B" w:rsidP="009135EF">
            <w:pPr>
              <w:pStyle w:val="TableText"/>
            </w:pPr>
            <w:r w:rsidRPr="000E7DDD">
              <w:t xml:space="preserve">You can </w:t>
            </w:r>
            <w:r w:rsidR="00832DA2" w:rsidRPr="000E7DDD">
              <w:t>image</w:t>
            </w:r>
            <w:r w:rsidRPr="000E7DDD">
              <w:t xml:space="preserve"> making custom template types for contact pages, maps, and web services. Many developers use templates to integrate their custom code with WordPress and never go beyond template fil</w:t>
            </w:r>
            <w:r w:rsidR="008845F0">
              <w:t>es (into Widgets and Plugins). This is</w:t>
            </w:r>
            <w:r w:rsidRPr="000E7DDD">
              <w:t xml:space="preserve"> not recommended</w:t>
            </w:r>
            <w:r w:rsidR="008845F0">
              <w:t xml:space="preserve"> because sites often want to change themes to try a new look and feel, and all custom code </w:t>
            </w:r>
            <w:r w:rsidR="009135EF">
              <w:t xml:space="preserve">in the theme </w:t>
            </w:r>
            <w:r w:rsidR="008845F0">
              <w:t>would have to be ported to</w:t>
            </w:r>
            <w:r w:rsidR="009135EF">
              <w:t xml:space="preserve"> </w:t>
            </w:r>
            <w:r w:rsidR="008845F0">
              <w:t>the new theme as well.</w:t>
            </w:r>
          </w:p>
        </w:tc>
      </w:tr>
    </w:tbl>
    <w:p w14:paraId="0921D1E7" w14:textId="504DF505" w:rsidR="00C20E13" w:rsidRDefault="00C20E13" w:rsidP="00C20E13">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20E13" w14:paraId="1299E0F6" w14:textId="77777777" w:rsidTr="00743935">
        <w:trPr>
          <w:gridBefore w:val="1"/>
          <w:wBefore w:w="450" w:type="dxa"/>
        </w:trPr>
        <w:tc>
          <w:tcPr>
            <w:tcW w:w="7650" w:type="dxa"/>
            <w:tcBorders>
              <w:bottom w:val="single" w:sz="4" w:space="0" w:color="000080"/>
            </w:tcBorders>
            <w:shd w:val="clear" w:color="auto" w:fill="404040"/>
          </w:tcPr>
          <w:p w14:paraId="717E3A92" w14:textId="3725D583" w:rsidR="00C20E13" w:rsidRDefault="00C20E13" w:rsidP="00C20E13">
            <w:pPr>
              <w:pStyle w:val="TableStepHead"/>
            </w:pPr>
            <w:r>
              <w:br w:type="page"/>
            </w:r>
            <w:r>
              <w:rPr>
                <w:rStyle w:val="TableHeadingChar"/>
              </w:rPr>
              <w:t xml:space="preserve">Exercise </w:t>
            </w:r>
            <w:r w:rsidR="00A536F3">
              <w:rPr>
                <w:rStyle w:val="TableHeadingChar"/>
              </w:rPr>
              <w:t>21</w:t>
            </w:r>
            <w:r>
              <w:rPr>
                <w:rStyle w:val="TableHeadingChar"/>
              </w:rPr>
              <w:t>.8</w:t>
            </w:r>
            <w:r>
              <w:t xml:space="preserve"> — Custom Post Type</w:t>
            </w:r>
          </w:p>
        </w:tc>
      </w:tr>
      <w:tr w:rsidR="00C20E13" w14:paraId="26DB643B" w14:textId="77777777" w:rsidTr="00003514">
        <w:tc>
          <w:tcPr>
            <w:tcW w:w="450" w:type="dxa"/>
            <w:tcBorders>
              <w:top w:val="nil"/>
              <w:left w:val="nil"/>
              <w:bottom w:val="nil"/>
              <w:right w:val="nil"/>
            </w:tcBorders>
          </w:tcPr>
          <w:p w14:paraId="345802D4" w14:textId="77777777" w:rsidR="00C20E13" w:rsidRDefault="00C20E13" w:rsidP="00743935">
            <w:pPr>
              <w:pStyle w:val="TableNumber"/>
            </w:pPr>
            <w:r>
              <w:t>1</w:t>
            </w:r>
          </w:p>
        </w:tc>
        <w:tc>
          <w:tcPr>
            <w:tcW w:w="7650" w:type="dxa"/>
            <w:tcBorders>
              <w:top w:val="nil"/>
              <w:left w:val="nil"/>
              <w:bottom w:val="nil"/>
              <w:right w:val="nil"/>
            </w:tcBorders>
          </w:tcPr>
          <w:p w14:paraId="2F71411B" w14:textId="29F1E40F" w:rsidR="00C20E13" w:rsidRDefault="00C20E13" w:rsidP="008A391A">
            <w:pPr>
              <w:pStyle w:val="TableText"/>
            </w:pPr>
            <w:r>
              <w:t xml:space="preserve">This lab requires that you have a working WordPress installation as described in Exercise </w:t>
            </w:r>
            <w:r w:rsidR="00A536F3">
              <w:t>21</w:t>
            </w:r>
            <w:r>
              <w:t>.1.</w:t>
            </w:r>
            <w:r w:rsidR="005C1A91">
              <w:t xml:space="preserve"> You will be creating a custom post type for a textbook as described in Chapter </w:t>
            </w:r>
            <w:r w:rsidR="00A536F3">
              <w:t>21</w:t>
            </w:r>
            <w:r w:rsidR="005C1A91">
              <w:t>.</w:t>
            </w:r>
            <w:r w:rsidR="008A391A">
              <w:t xml:space="preserve"> Alternatively, consider creating a post type for something that you might have many of such as:  Albums, Artworks, Bands, Books, Cities, etc...</w:t>
            </w:r>
          </w:p>
        </w:tc>
      </w:tr>
      <w:tr w:rsidR="00243AAA" w14:paraId="5FC53268" w14:textId="77777777" w:rsidTr="00003514">
        <w:trPr>
          <w:trHeight w:val="2084"/>
        </w:trPr>
        <w:tc>
          <w:tcPr>
            <w:tcW w:w="450" w:type="dxa"/>
            <w:tcBorders>
              <w:top w:val="nil"/>
              <w:left w:val="nil"/>
              <w:bottom w:val="nil"/>
              <w:right w:val="nil"/>
            </w:tcBorders>
          </w:tcPr>
          <w:p w14:paraId="49A0E07C" w14:textId="77777777" w:rsidR="00243AAA" w:rsidRDefault="00243AAA" w:rsidP="00743935">
            <w:pPr>
              <w:pStyle w:val="TableNumber"/>
            </w:pPr>
            <w:r>
              <w:t>2</w:t>
            </w:r>
          </w:p>
        </w:tc>
        <w:tc>
          <w:tcPr>
            <w:tcW w:w="7650" w:type="dxa"/>
            <w:tcBorders>
              <w:top w:val="nil"/>
              <w:left w:val="nil"/>
              <w:bottom w:val="nil"/>
              <w:right w:val="nil"/>
            </w:tcBorders>
          </w:tcPr>
          <w:p w14:paraId="064E6B2E" w14:textId="7B787758" w:rsidR="00243AAA" w:rsidRDefault="00243AAA" w:rsidP="008A391A">
            <w:pPr>
              <w:pStyle w:val="TableText"/>
            </w:pPr>
            <w:r>
              <w:t xml:space="preserve">To define the custom post type create a file in your child theme named </w:t>
            </w:r>
            <w:r w:rsidRPr="008A391A">
              <w:rPr>
                <w:rStyle w:val="MarginNote-URL"/>
              </w:rPr>
              <w:t>functions.php.</w:t>
            </w:r>
            <w:r>
              <w:t xml:space="preserve"> This file, unlike others, does not override the parent file, but supplements it.  In </w:t>
            </w:r>
            <w:r w:rsidRPr="008A391A">
              <w:rPr>
                <w:rStyle w:val="MarginNote-URL"/>
              </w:rPr>
              <w:t>functions.php</w:t>
            </w:r>
            <w:r>
              <w:t xml:space="preserve"> write and register a function named textbook_init() as follows:</w:t>
            </w:r>
          </w:p>
          <w:p w14:paraId="45B8F23D" w14:textId="77777777" w:rsidR="00243AAA" w:rsidRDefault="00243AAA" w:rsidP="008A391A">
            <w:pPr>
              <w:pStyle w:val="TableText"/>
            </w:pPr>
          </w:p>
          <w:p w14:paraId="60B84CC6" w14:textId="77777777" w:rsidR="00243AAA" w:rsidRDefault="00243AAA" w:rsidP="002824DB">
            <w:pPr>
              <w:pStyle w:val="Code"/>
            </w:pPr>
            <w:r>
              <w:t>&lt;?php</w:t>
            </w:r>
          </w:p>
          <w:p w14:paraId="1966297D" w14:textId="77777777" w:rsidR="00243AAA" w:rsidRDefault="00243AAA" w:rsidP="002824DB">
            <w:pPr>
              <w:pStyle w:val="Code"/>
            </w:pPr>
            <w:r>
              <w:t>function textbook_init() {</w:t>
            </w:r>
          </w:p>
          <w:p w14:paraId="7F5266EA" w14:textId="77777777" w:rsidR="00243AAA" w:rsidRDefault="00243AAA" w:rsidP="002824DB">
            <w:pPr>
              <w:pStyle w:val="Code"/>
            </w:pPr>
            <w:r>
              <w:t>$labels = array(</w:t>
            </w:r>
          </w:p>
          <w:p w14:paraId="17431C4A" w14:textId="77777777" w:rsidR="00243AAA" w:rsidRDefault="00243AAA" w:rsidP="002824DB">
            <w:pPr>
              <w:pStyle w:val="Code"/>
            </w:pPr>
            <w:r>
              <w:t>'name' =&gt; __('Textbooks'),</w:t>
            </w:r>
          </w:p>
          <w:p w14:paraId="04A11156" w14:textId="77777777" w:rsidR="00243AAA" w:rsidRDefault="00243AAA" w:rsidP="002824DB">
            <w:pPr>
              <w:pStyle w:val="Code"/>
            </w:pPr>
            <w:r>
              <w:t>'singular_name' =&gt; __('Textbook'),</w:t>
            </w:r>
          </w:p>
          <w:p w14:paraId="3222CA8A" w14:textId="77777777" w:rsidR="00243AAA" w:rsidRDefault="00243AAA" w:rsidP="002824DB">
            <w:pPr>
              <w:pStyle w:val="Code"/>
            </w:pPr>
            <w:r>
              <w:t>'add_new_item' =&gt; __("Add new Textbook"),</w:t>
            </w:r>
          </w:p>
          <w:p w14:paraId="7BC0CFBE" w14:textId="77777777" w:rsidR="00243AAA" w:rsidRDefault="00243AAA" w:rsidP="002824DB">
            <w:pPr>
              <w:pStyle w:val="Code"/>
            </w:pPr>
            <w:r>
              <w:t>);</w:t>
            </w:r>
          </w:p>
          <w:p w14:paraId="2EEEB465" w14:textId="77777777" w:rsidR="00243AAA" w:rsidRDefault="00243AAA" w:rsidP="002824DB">
            <w:pPr>
              <w:pStyle w:val="Code"/>
            </w:pPr>
            <w:r>
              <w:t>$args = array(</w:t>
            </w:r>
          </w:p>
          <w:p w14:paraId="168B50A6" w14:textId="77777777" w:rsidR="00243AAA" w:rsidRDefault="00243AAA" w:rsidP="002824DB">
            <w:pPr>
              <w:pStyle w:val="Code"/>
            </w:pPr>
            <w:r>
              <w:t>'labels' =&gt; $labels,</w:t>
            </w:r>
          </w:p>
          <w:p w14:paraId="79A1AE7E" w14:textId="77777777" w:rsidR="00243AAA" w:rsidRDefault="00243AAA" w:rsidP="002824DB">
            <w:pPr>
              <w:pStyle w:val="Code"/>
            </w:pPr>
            <w:r>
              <w:t>'description' =&gt; 'Holds textbooks',</w:t>
            </w:r>
          </w:p>
          <w:p w14:paraId="4AB00ED6" w14:textId="77777777" w:rsidR="00243AAA" w:rsidRDefault="00243AAA" w:rsidP="002824DB">
            <w:pPr>
              <w:pStyle w:val="Code"/>
            </w:pPr>
            <w:r>
              <w:t>'public' =&gt; true,</w:t>
            </w:r>
          </w:p>
          <w:p w14:paraId="5F35F358" w14:textId="77777777" w:rsidR="00243AAA" w:rsidRDefault="00243AAA" w:rsidP="002824DB">
            <w:pPr>
              <w:pStyle w:val="Code"/>
            </w:pPr>
            <w:r>
              <w:t>'supports' =&gt; array( 'title', 'editor', 'thumbnail',</w:t>
            </w:r>
          </w:p>
          <w:p w14:paraId="33C55B60" w14:textId="77777777" w:rsidR="00243AAA" w:rsidRDefault="00243AAA" w:rsidP="002824DB">
            <w:pPr>
              <w:pStyle w:val="Code"/>
            </w:pPr>
            <w:r>
              <w:t>'excerpt', 'comments' ),</w:t>
            </w:r>
          </w:p>
          <w:p w14:paraId="354F34A3" w14:textId="77777777" w:rsidR="00243AAA" w:rsidRDefault="00243AAA" w:rsidP="002824DB">
            <w:pPr>
              <w:pStyle w:val="Code"/>
            </w:pPr>
            <w:r>
              <w:t>'has_archive' =&gt; true,</w:t>
            </w:r>
          </w:p>
          <w:p w14:paraId="3AA324FC" w14:textId="77777777" w:rsidR="00243AAA" w:rsidRDefault="00243AAA" w:rsidP="002824DB">
            <w:pPr>
              <w:pStyle w:val="Code"/>
            </w:pPr>
            <w:r>
              <w:t>);</w:t>
            </w:r>
          </w:p>
          <w:p w14:paraId="1FCEB43C" w14:textId="77777777" w:rsidR="00243AAA" w:rsidRDefault="00243AAA" w:rsidP="002824DB">
            <w:pPr>
              <w:pStyle w:val="Code"/>
            </w:pPr>
            <w:r>
              <w:t>register_post_type( 'textbook', $args );</w:t>
            </w:r>
          </w:p>
          <w:p w14:paraId="57E52FB9" w14:textId="77777777" w:rsidR="00243AAA" w:rsidRDefault="00243AAA" w:rsidP="002824DB">
            <w:pPr>
              <w:pStyle w:val="Code"/>
            </w:pPr>
            <w:r>
              <w:t>}</w:t>
            </w:r>
          </w:p>
          <w:p w14:paraId="2CC6E359" w14:textId="0E64A274" w:rsidR="00243AAA" w:rsidRDefault="00243AAA" w:rsidP="002824DB">
            <w:pPr>
              <w:pStyle w:val="Code"/>
            </w:pPr>
            <w:r>
              <w:t>add_action( 'init', 'textbook_init' );</w:t>
            </w:r>
          </w:p>
          <w:p w14:paraId="128D47BD" w14:textId="77777777" w:rsidR="00243AAA" w:rsidRDefault="00243AAA" w:rsidP="008A391A">
            <w:pPr>
              <w:pStyle w:val="TableText"/>
            </w:pPr>
          </w:p>
          <w:p w14:paraId="168EFC73" w14:textId="48AD598D" w:rsidR="00243AAA" w:rsidRDefault="00243AAA" w:rsidP="008A391A">
            <w:pPr>
              <w:pStyle w:val="TableText"/>
            </w:pPr>
            <w:r>
              <w:t xml:space="preserve">Now in the admin interface (shown in Figure </w:t>
            </w:r>
            <w:r w:rsidR="00A536F3">
              <w:t>21</w:t>
            </w:r>
            <w:r>
              <w:t>.21) you will see an extra section for "Textbooks" our new post type.</w:t>
            </w:r>
          </w:p>
          <w:p w14:paraId="309ADFF8" w14:textId="5F88A280" w:rsidR="00243AAA" w:rsidRDefault="00243AAA" w:rsidP="006A60C8">
            <w:pPr>
              <w:pStyle w:val="FigureImage"/>
            </w:pPr>
            <w:r>
              <w:rPr>
                <w:noProof/>
              </w:rPr>
              <w:drawing>
                <wp:inline distT="0" distB="0" distL="0" distR="0" wp14:anchorId="17CEEC3B" wp14:editId="4319FA24">
                  <wp:extent cx="4720590" cy="228981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9.09.53 PM.png"/>
                          <pic:cNvPicPr/>
                        </pic:nvPicPr>
                        <pic:blipFill>
                          <a:blip r:embed="rId30">
                            <a:extLst>
                              <a:ext uri="{28A0092B-C50C-407E-A947-70E740481C1C}">
                                <a14:useLocalDpi xmlns:a14="http://schemas.microsoft.com/office/drawing/2010/main" val="0"/>
                              </a:ext>
                            </a:extLst>
                          </a:blip>
                          <a:stretch>
                            <a:fillRect/>
                          </a:stretch>
                        </pic:blipFill>
                        <pic:spPr>
                          <a:xfrm>
                            <a:off x="0" y="0"/>
                            <a:ext cx="4720590" cy="2289810"/>
                          </a:xfrm>
                          <a:prstGeom prst="rect">
                            <a:avLst/>
                          </a:prstGeom>
                        </pic:spPr>
                      </pic:pic>
                    </a:graphicData>
                  </a:graphic>
                </wp:inline>
              </w:drawing>
            </w:r>
          </w:p>
          <w:p w14:paraId="408EEF55" w14:textId="765C063F" w:rsidR="00243AAA" w:rsidRPr="006A60C8" w:rsidRDefault="00243AAA" w:rsidP="006A60C8">
            <w:pPr>
              <w:pStyle w:val="Caption"/>
            </w:pPr>
            <w:r>
              <w:t xml:space="preserve">Figure </w:t>
            </w:r>
            <w:r w:rsidR="00A536F3">
              <w:t>21</w:t>
            </w:r>
            <w:r>
              <w:t>.21 The Textbook section of the admin interface after writing functions.php</w:t>
            </w:r>
          </w:p>
          <w:p w14:paraId="52534685" w14:textId="666046F4" w:rsidR="00243AAA" w:rsidRDefault="00243AAA" w:rsidP="008A391A">
            <w:pPr>
              <w:pStyle w:val="TableText"/>
            </w:pPr>
          </w:p>
        </w:tc>
      </w:tr>
      <w:tr w:rsidR="00243AAA" w14:paraId="549B6BE8" w14:textId="77777777" w:rsidTr="00003514">
        <w:trPr>
          <w:trHeight w:val="2082"/>
        </w:trPr>
        <w:tc>
          <w:tcPr>
            <w:tcW w:w="450" w:type="dxa"/>
            <w:tcBorders>
              <w:top w:val="nil"/>
              <w:left w:val="nil"/>
              <w:bottom w:val="nil"/>
              <w:right w:val="nil"/>
            </w:tcBorders>
          </w:tcPr>
          <w:p w14:paraId="36E93708" w14:textId="6A28AED4" w:rsidR="00243AAA" w:rsidRDefault="00243AAA" w:rsidP="00743935">
            <w:pPr>
              <w:pStyle w:val="TableNumber"/>
            </w:pPr>
            <w:r>
              <w:t>3</w:t>
            </w:r>
          </w:p>
        </w:tc>
        <w:tc>
          <w:tcPr>
            <w:tcW w:w="7650" w:type="dxa"/>
            <w:tcBorders>
              <w:top w:val="nil"/>
              <w:left w:val="nil"/>
              <w:bottom w:val="nil"/>
              <w:right w:val="nil"/>
            </w:tcBorders>
          </w:tcPr>
          <w:p w14:paraId="189FEA54" w14:textId="77777777" w:rsidR="00243AAA" w:rsidRDefault="00243AAA" w:rsidP="008A391A">
            <w:pPr>
              <w:pStyle w:val="TableText"/>
            </w:pPr>
            <w:r>
              <w:t>Now</w:t>
            </w:r>
            <w:r w:rsidR="006548A2">
              <w:t xml:space="preserve"> you will add some special fields that are associated with a textbook by adding more code to </w:t>
            </w:r>
            <w:r w:rsidR="006548A2" w:rsidRPr="006548A2">
              <w:rPr>
                <w:rStyle w:val="MarginNote-URL"/>
              </w:rPr>
              <w:t>functions.php</w:t>
            </w:r>
            <w:r w:rsidR="006548A2">
              <w:t>. This time add to the file:</w:t>
            </w:r>
          </w:p>
          <w:p w14:paraId="614AE330" w14:textId="77777777" w:rsidR="006548A2" w:rsidRDefault="006548A2" w:rsidP="008A391A">
            <w:pPr>
              <w:pStyle w:val="TableText"/>
            </w:pPr>
          </w:p>
          <w:p w14:paraId="1A5B26AC" w14:textId="77777777" w:rsidR="006548A2" w:rsidRDefault="006548A2" w:rsidP="006548A2">
            <w:pPr>
              <w:pStyle w:val="Code"/>
            </w:pPr>
            <w:r>
              <w:t>function textbook_admin_init() {</w:t>
            </w:r>
          </w:p>
          <w:p w14:paraId="35E75DD7" w14:textId="77777777" w:rsidR="006548A2" w:rsidRDefault="006548A2" w:rsidP="006548A2">
            <w:pPr>
              <w:pStyle w:val="Code"/>
            </w:pPr>
            <w:r>
              <w:t>add_meta_box(</w:t>
            </w:r>
          </w:p>
          <w:p w14:paraId="0807D448" w14:textId="77777777" w:rsidR="006548A2" w:rsidRDefault="006548A2" w:rsidP="006548A2">
            <w:pPr>
              <w:pStyle w:val="Code"/>
            </w:pPr>
            <w:r>
              <w:t>'textbook_details', // $id</w:t>
            </w:r>
          </w:p>
          <w:p w14:paraId="2F677319" w14:textId="77777777" w:rsidR="006548A2" w:rsidRDefault="006548A2" w:rsidP="006548A2">
            <w:pPr>
              <w:pStyle w:val="Code"/>
            </w:pPr>
            <w:r>
              <w:t>'Textbook Details', // $title</w:t>
            </w:r>
          </w:p>
          <w:p w14:paraId="2EB74E9D" w14:textId="77777777" w:rsidR="006548A2" w:rsidRDefault="006548A2" w:rsidP="006548A2">
            <w:pPr>
              <w:pStyle w:val="Code"/>
            </w:pPr>
            <w:r>
              <w:t>'textbook_callback', // $callback</w:t>
            </w:r>
          </w:p>
          <w:p w14:paraId="494FB048" w14:textId="77777777" w:rsidR="006548A2" w:rsidRDefault="006548A2" w:rsidP="006548A2">
            <w:pPr>
              <w:pStyle w:val="Code"/>
            </w:pPr>
            <w:r>
              <w:t>'textbook', // $post_type</w:t>
            </w:r>
          </w:p>
          <w:p w14:paraId="112A8C6E" w14:textId="77777777" w:rsidR="006548A2" w:rsidRDefault="006548A2" w:rsidP="006548A2">
            <w:pPr>
              <w:pStyle w:val="Code"/>
            </w:pPr>
            <w:r>
              <w:t>'normal', // $context</w:t>
            </w:r>
          </w:p>
          <w:p w14:paraId="285A1C5F" w14:textId="77777777" w:rsidR="006548A2" w:rsidRDefault="006548A2" w:rsidP="006548A2">
            <w:pPr>
              <w:pStyle w:val="Code"/>
            </w:pPr>
            <w:r>
              <w:t>'high' // $priority</w:t>
            </w:r>
          </w:p>
          <w:p w14:paraId="23FF3C22" w14:textId="77777777" w:rsidR="006548A2" w:rsidRDefault="006548A2" w:rsidP="006548A2">
            <w:pPr>
              <w:pStyle w:val="Code"/>
            </w:pPr>
            <w:r>
              <w:t>);</w:t>
            </w:r>
          </w:p>
          <w:p w14:paraId="11B2B31B" w14:textId="77777777" w:rsidR="006548A2" w:rsidRDefault="006548A2" w:rsidP="006548A2">
            <w:pPr>
              <w:pStyle w:val="Code"/>
            </w:pPr>
            <w:r>
              <w:t>function textbook_callback() {</w:t>
            </w:r>
          </w:p>
          <w:p w14:paraId="0F8DC29E" w14:textId="77777777" w:rsidR="006548A2" w:rsidRDefault="006548A2" w:rsidP="006548A2">
            <w:pPr>
              <w:pStyle w:val="Code"/>
            </w:pPr>
            <w:r>
              <w:t>global $post;</w:t>
            </w:r>
          </w:p>
          <w:p w14:paraId="4C6FD687" w14:textId="77777777" w:rsidR="006548A2" w:rsidRDefault="006548A2" w:rsidP="006548A2">
            <w:pPr>
              <w:pStyle w:val="Code"/>
            </w:pPr>
            <w:r>
              <w:t>$custom = get_post_custom($post-&gt;ID);</w:t>
            </w:r>
          </w:p>
          <w:p w14:paraId="7985DC8B" w14:textId="77777777" w:rsidR="006548A2" w:rsidRDefault="006548A2" w:rsidP="006548A2">
            <w:pPr>
              <w:pStyle w:val="Code"/>
            </w:pPr>
            <w:r>
              <w:t>$publisher = $custom['textbook_pub'][0]; // publisher</w:t>
            </w:r>
          </w:p>
          <w:p w14:paraId="1F6AC918" w14:textId="77777777" w:rsidR="006548A2" w:rsidRDefault="006548A2" w:rsidP="006548A2">
            <w:pPr>
              <w:pStyle w:val="Code"/>
            </w:pPr>
            <w:r>
              <w:t>$author = $custom['textbook_author'][0]; // authors</w:t>
            </w:r>
          </w:p>
          <w:p w14:paraId="5EB1564A" w14:textId="77777777" w:rsidR="006548A2" w:rsidRDefault="006548A2" w:rsidP="006548A2">
            <w:pPr>
              <w:pStyle w:val="Code"/>
            </w:pPr>
            <w:r>
              <w:t>$pub_date = $custom['textbook_date'][0]; //date</w:t>
            </w:r>
          </w:p>
          <w:p w14:paraId="5448340A" w14:textId="77777777" w:rsidR="006548A2" w:rsidRDefault="006548A2" w:rsidP="006548A2">
            <w:pPr>
              <w:pStyle w:val="Code"/>
            </w:pPr>
            <w:r>
              <w:t>?&gt;</w:t>
            </w:r>
          </w:p>
          <w:p w14:paraId="710157B2" w14:textId="77777777" w:rsidR="006548A2" w:rsidRDefault="006548A2" w:rsidP="006548A2">
            <w:pPr>
              <w:pStyle w:val="Code"/>
            </w:pPr>
            <w:r>
              <w:t>Please enter the required details for a textbook here.</w:t>
            </w:r>
          </w:p>
          <w:p w14:paraId="5B8E2F5D" w14:textId="77777777" w:rsidR="006548A2" w:rsidRDefault="006548A2" w:rsidP="006548A2">
            <w:pPr>
              <w:pStyle w:val="Code"/>
            </w:pPr>
            <w:r>
              <w:t>&lt;div class="wrap"&gt;</w:t>
            </w:r>
          </w:p>
          <w:p w14:paraId="78BBEB9B" w14:textId="77777777" w:rsidR="006548A2" w:rsidRDefault="006548A2" w:rsidP="006548A2">
            <w:pPr>
              <w:pStyle w:val="Code"/>
            </w:pPr>
            <w:r>
              <w:t>&lt;p&gt;&lt;label&gt;Publisher:&lt;/label&gt;&lt;br /&gt;</w:t>
            </w:r>
          </w:p>
          <w:p w14:paraId="5C4A9DEE" w14:textId="77777777" w:rsidR="006548A2" w:rsidRDefault="006548A2" w:rsidP="006548A2">
            <w:pPr>
              <w:pStyle w:val="Code"/>
            </w:pPr>
            <w:r>
              <w:t>&lt;input name="textbook_pub" value="&lt;?php echo $publisher; ?&gt;" /&gt;&lt;/p&gt;</w:t>
            </w:r>
          </w:p>
          <w:p w14:paraId="3599A0C8" w14:textId="77777777" w:rsidR="006548A2" w:rsidRDefault="006548A2" w:rsidP="006548A2">
            <w:pPr>
              <w:pStyle w:val="Code"/>
            </w:pPr>
            <w:r>
              <w:t>&lt;p&gt;&lt;label&gt;Author(s):&lt;/label&gt;&lt;br /&gt;</w:t>
            </w:r>
          </w:p>
          <w:p w14:paraId="61B9F305" w14:textId="77777777" w:rsidR="006548A2" w:rsidRDefault="006548A2" w:rsidP="006548A2">
            <w:pPr>
              <w:pStyle w:val="Code"/>
            </w:pPr>
            <w:r>
              <w:t>&lt;input name="textbook_author" value="&lt;?php echo $author; ?&gt;" /&gt;&lt;/p&gt;</w:t>
            </w:r>
          </w:p>
          <w:p w14:paraId="35ACE2E7" w14:textId="77777777" w:rsidR="006548A2" w:rsidRDefault="006548A2" w:rsidP="006548A2">
            <w:pPr>
              <w:pStyle w:val="Code"/>
            </w:pPr>
            <w:r>
              <w:t>&lt;p&gt;&lt;label&gt;Date:&lt;/label&gt;&lt;br /&gt;</w:t>
            </w:r>
          </w:p>
          <w:p w14:paraId="44899AD3" w14:textId="77777777" w:rsidR="006548A2" w:rsidRDefault="006548A2" w:rsidP="006548A2">
            <w:pPr>
              <w:pStyle w:val="Code"/>
            </w:pPr>
            <w:r>
              <w:t>&lt;input name="textbook_date" type="date"</w:t>
            </w:r>
          </w:p>
          <w:p w14:paraId="6E05617F" w14:textId="77777777" w:rsidR="006548A2" w:rsidRDefault="006548A2" w:rsidP="006548A2">
            <w:pPr>
              <w:pStyle w:val="Code"/>
            </w:pPr>
            <w:r>
              <w:t>value="&lt;?php echo $pub_date; ?&gt;" /&gt;&lt;/p&gt;</w:t>
            </w:r>
          </w:p>
          <w:p w14:paraId="5F7A44F6" w14:textId="77777777" w:rsidR="006548A2" w:rsidRDefault="006548A2" w:rsidP="006548A2">
            <w:pPr>
              <w:pStyle w:val="Code"/>
            </w:pPr>
            <w:r>
              <w:t>&lt;/div&gt;</w:t>
            </w:r>
          </w:p>
          <w:p w14:paraId="70B48D12" w14:textId="77777777" w:rsidR="006548A2" w:rsidRDefault="006548A2" w:rsidP="006548A2">
            <w:pPr>
              <w:pStyle w:val="Code"/>
            </w:pPr>
            <w:r>
              <w:t>&lt;?php</w:t>
            </w:r>
          </w:p>
          <w:p w14:paraId="5994E778" w14:textId="77777777" w:rsidR="006548A2" w:rsidRDefault="006548A2" w:rsidP="006548A2">
            <w:pPr>
              <w:pStyle w:val="Code"/>
            </w:pPr>
            <w:r>
              <w:t>}</w:t>
            </w:r>
          </w:p>
          <w:p w14:paraId="4080D138" w14:textId="77777777" w:rsidR="006548A2" w:rsidRDefault="006548A2" w:rsidP="006548A2">
            <w:pPr>
              <w:pStyle w:val="Code"/>
            </w:pPr>
            <w:r>
              <w:t>}</w:t>
            </w:r>
          </w:p>
          <w:p w14:paraId="28E71707" w14:textId="77777777" w:rsidR="006548A2" w:rsidRDefault="006548A2" w:rsidP="006548A2">
            <w:pPr>
              <w:pStyle w:val="Code"/>
            </w:pPr>
            <w:r>
              <w:t>// add function to put boxes on the 'edit textbook post' page</w:t>
            </w:r>
          </w:p>
          <w:p w14:paraId="446B3E89" w14:textId="77777777" w:rsidR="006548A2" w:rsidRDefault="006548A2" w:rsidP="006548A2">
            <w:pPr>
              <w:pStyle w:val="Code"/>
            </w:pPr>
            <w:r>
              <w:t>add_action( 'admin_init', 'textbook_admin_init' );</w:t>
            </w:r>
          </w:p>
          <w:p w14:paraId="10FA84FA" w14:textId="77777777" w:rsidR="006548A2" w:rsidRDefault="006548A2" w:rsidP="008A391A">
            <w:pPr>
              <w:pStyle w:val="TableText"/>
            </w:pPr>
          </w:p>
          <w:p w14:paraId="75CC2ACE" w14:textId="1C1CD02D" w:rsidR="006548A2" w:rsidRDefault="006548A2" w:rsidP="008A391A">
            <w:pPr>
              <w:pStyle w:val="TableText"/>
            </w:pPr>
            <w:r>
              <w:t xml:space="preserve">Now when you go to create a new Textbook you see the additional fields below the regular post section as shown in Figure </w:t>
            </w:r>
            <w:r w:rsidR="00A536F3">
              <w:t>21</w:t>
            </w:r>
            <w:r>
              <w:t>.22.</w:t>
            </w:r>
          </w:p>
          <w:p w14:paraId="05F1CC8A" w14:textId="77777777" w:rsidR="006548A2" w:rsidRDefault="006548A2" w:rsidP="008A391A">
            <w:pPr>
              <w:pStyle w:val="TableText"/>
            </w:pPr>
          </w:p>
          <w:p w14:paraId="349325AF" w14:textId="1C816C68" w:rsidR="006548A2" w:rsidRDefault="00B91CED" w:rsidP="006548A2">
            <w:pPr>
              <w:pStyle w:val="FigureImage"/>
            </w:pPr>
            <w:r>
              <w:rPr>
                <w:noProof/>
              </w:rPr>
              <w:drawing>
                <wp:inline distT="0" distB="0" distL="0" distR="0" wp14:anchorId="2C288988" wp14:editId="22F67492">
                  <wp:extent cx="4072991" cy="504932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9.13.53 PM.png"/>
                          <pic:cNvPicPr/>
                        </pic:nvPicPr>
                        <pic:blipFill>
                          <a:blip r:embed="rId31">
                            <a:extLst>
                              <a:ext uri="{28A0092B-C50C-407E-A947-70E740481C1C}">
                                <a14:useLocalDpi xmlns:a14="http://schemas.microsoft.com/office/drawing/2010/main" val="0"/>
                              </a:ext>
                            </a:extLst>
                          </a:blip>
                          <a:stretch>
                            <a:fillRect/>
                          </a:stretch>
                        </pic:blipFill>
                        <pic:spPr>
                          <a:xfrm>
                            <a:off x="0" y="0"/>
                            <a:ext cx="4072991" cy="5049325"/>
                          </a:xfrm>
                          <a:prstGeom prst="rect">
                            <a:avLst/>
                          </a:prstGeom>
                        </pic:spPr>
                      </pic:pic>
                    </a:graphicData>
                  </a:graphic>
                </wp:inline>
              </w:drawing>
            </w:r>
          </w:p>
          <w:p w14:paraId="2BF0EC06" w14:textId="5E84D28D" w:rsidR="006548A2" w:rsidRPr="006548A2" w:rsidRDefault="006548A2" w:rsidP="006548A2">
            <w:pPr>
              <w:pStyle w:val="Caption"/>
            </w:pPr>
            <w:r>
              <w:t xml:space="preserve">Figure </w:t>
            </w:r>
            <w:r w:rsidR="00A536F3">
              <w:t>21</w:t>
            </w:r>
            <w:r>
              <w:t xml:space="preserve">.22 The textbook editing interface with </w:t>
            </w:r>
            <w:r w:rsidR="00D6215B">
              <w:t>additional</w:t>
            </w:r>
            <w:r>
              <w:t xml:space="preserve"> fields.</w:t>
            </w:r>
          </w:p>
        </w:tc>
      </w:tr>
      <w:tr w:rsidR="00243AAA" w14:paraId="2522341B" w14:textId="77777777" w:rsidTr="008F4DDA">
        <w:trPr>
          <w:trHeight w:val="567"/>
        </w:trPr>
        <w:tc>
          <w:tcPr>
            <w:tcW w:w="450" w:type="dxa"/>
            <w:tcBorders>
              <w:top w:val="nil"/>
              <w:left w:val="nil"/>
              <w:bottom w:val="nil"/>
              <w:right w:val="nil"/>
            </w:tcBorders>
          </w:tcPr>
          <w:p w14:paraId="6987994B" w14:textId="49ED5AFA" w:rsidR="00243AAA" w:rsidRDefault="00243AAA" w:rsidP="00743935">
            <w:pPr>
              <w:pStyle w:val="TableNumber"/>
            </w:pPr>
            <w:r>
              <w:t>4</w:t>
            </w:r>
          </w:p>
        </w:tc>
        <w:tc>
          <w:tcPr>
            <w:tcW w:w="7650" w:type="dxa"/>
            <w:tcBorders>
              <w:top w:val="nil"/>
              <w:left w:val="nil"/>
              <w:bottom w:val="nil"/>
              <w:right w:val="nil"/>
            </w:tcBorders>
          </w:tcPr>
          <w:p w14:paraId="7F728292" w14:textId="77777777" w:rsidR="00243AAA" w:rsidRDefault="00D752C4" w:rsidP="008A391A">
            <w:pPr>
              <w:pStyle w:val="TableText"/>
            </w:pPr>
            <w:r>
              <w:t xml:space="preserve">Finally you have to add code to actually save those extra fields to the database when the user saves a textbook post. Add the following code to </w:t>
            </w:r>
            <w:r w:rsidRPr="00D752C4">
              <w:rPr>
                <w:rStyle w:val="MarginNote-URL"/>
              </w:rPr>
              <w:t>functions.php</w:t>
            </w:r>
            <w:r>
              <w:t xml:space="preserve"> to complete the Textbook Post type.</w:t>
            </w:r>
          </w:p>
          <w:p w14:paraId="3F600359" w14:textId="77777777" w:rsidR="00D752C4" w:rsidRPr="00D752C4" w:rsidRDefault="00D752C4" w:rsidP="00D752C4">
            <w:pPr>
              <w:pStyle w:val="Code"/>
            </w:pPr>
          </w:p>
          <w:p w14:paraId="3B3888E4" w14:textId="77777777" w:rsidR="00D752C4" w:rsidRPr="00D752C4" w:rsidRDefault="00D752C4" w:rsidP="00D752C4">
            <w:pPr>
              <w:pStyle w:val="Code"/>
            </w:pPr>
            <w:r w:rsidRPr="00D752C4">
              <w:t>function textbook_save_data() {</w:t>
            </w:r>
          </w:p>
          <w:p w14:paraId="02E861CE" w14:textId="77777777" w:rsidR="00D752C4" w:rsidRPr="00D752C4" w:rsidRDefault="00D752C4" w:rsidP="00D752C4">
            <w:pPr>
              <w:pStyle w:val="Code"/>
            </w:pPr>
            <w:r w:rsidRPr="00D752C4">
              <w:t>global $post;</w:t>
            </w:r>
          </w:p>
          <w:p w14:paraId="27FCE08C" w14:textId="77777777" w:rsidR="00D752C4" w:rsidRPr="00D752C4" w:rsidRDefault="00D752C4" w:rsidP="00D752C4">
            <w:pPr>
              <w:pStyle w:val="Code"/>
            </w:pPr>
            <w:r w:rsidRPr="00D752C4">
              <w:t>update_post_meta($post-&gt;ID, 'textbook_pub',</w:t>
            </w:r>
          </w:p>
          <w:p w14:paraId="2B3F23FE" w14:textId="77777777" w:rsidR="00D752C4" w:rsidRPr="00D752C4" w:rsidRDefault="00D752C4" w:rsidP="00D752C4">
            <w:pPr>
              <w:pStyle w:val="Code"/>
            </w:pPr>
            <w:r w:rsidRPr="00D752C4">
              <w:t>$_POST['textbook_pub']);</w:t>
            </w:r>
          </w:p>
          <w:p w14:paraId="30549C8B" w14:textId="77777777" w:rsidR="00D752C4" w:rsidRPr="00D752C4" w:rsidRDefault="00D752C4" w:rsidP="00D752C4">
            <w:pPr>
              <w:pStyle w:val="Code"/>
            </w:pPr>
            <w:r w:rsidRPr="00D752C4">
              <w:t>update_post_meta($post-&gt;ID, 'textbook_author',</w:t>
            </w:r>
          </w:p>
          <w:p w14:paraId="39064F19" w14:textId="77777777" w:rsidR="00D752C4" w:rsidRPr="00D752C4" w:rsidRDefault="00D752C4" w:rsidP="00D752C4">
            <w:pPr>
              <w:pStyle w:val="Code"/>
            </w:pPr>
            <w:r w:rsidRPr="00D752C4">
              <w:t>$_POST['textbook_author']);</w:t>
            </w:r>
          </w:p>
          <w:p w14:paraId="42153A50" w14:textId="77777777" w:rsidR="00D752C4" w:rsidRPr="00D752C4" w:rsidRDefault="00D752C4" w:rsidP="00D752C4">
            <w:pPr>
              <w:pStyle w:val="Code"/>
            </w:pPr>
            <w:r w:rsidRPr="00D752C4">
              <w:t>update_post_meta($post-&gt;ID, 'textbook_date',</w:t>
            </w:r>
          </w:p>
          <w:p w14:paraId="436AECCC" w14:textId="77777777" w:rsidR="00D752C4" w:rsidRPr="00D752C4" w:rsidRDefault="00D752C4" w:rsidP="00D752C4">
            <w:pPr>
              <w:pStyle w:val="Code"/>
            </w:pPr>
            <w:r w:rsidRPr="00D752C4">
              <w:t>$_POST['textbook_date']);</w:t>
            </w:r>
          </w:p>
          <w:p w14:paraId="780B30DD" w14:textId="77777777" w:rsidR="00D752C4" w:rsidRPr="00D752C4" w:rsidRDefault="00D752C4" w:rsidP="00D752C4">
            <w:pPr>
              <w:pStyle w:val="Code"/>
            </w:pPr>
            <w:r w:rsidRPr="00D752C4">
              <w:t>}</w:t>
            </w:r>
          </w:p>
          <w:p w14:paraId="605E778F" w14:textId="77777777" w:rsidR="00D752C4" w:rsidRPr="00D752C4" w:rsidRDefault="00D752C4" w:rsidP="00D752C4">
            <w:pPr>
              <w:pStyle w:val="Code"/>
            </w:pPr>
            <w:r w:rsidRPr="00D752C4">
              <w:t>// attach your function</w:t>
            </w:r>
          </w:p>
          <w:p w14:paraId="1210AF4F" w14:textId="616D37E2" w:rsidR="00D752C4" w:rsidRDefault="00D752C4" w:rsidP="00D752C4">
            <w:pPr>
              <w:pStyle w:val="Code"/>
            </w:pPr>
            <w:r w:rsidRPr="00D752C4">
              <w:t>add_action('save_post', 'textbook_save_data');</w:t>
            </w:r>
          </w:p>
        </w:tc>
      </w:tr>
      <w:tr w:rsidR="00243AAA" w14:paraId="4FF1D386" w14:textId="77777777" w:rsidTr="008F4DDA">
        <w:trPr>
          <w:trHeight w:val="1412"/>
        </w:trPr>
        <w:tc>
          <w:tcPr>
            <w:tcW w:w="450" w:type="dxa"/>
            <w:tcBorders>
              <w:top w:val="nil"/>
              <w:left w:val="nil"/>
              <w:bottom w:val="nil"/>
              <w:right w:val="nil"/>
            </w:tcBorders>
          </w:tcPr>
          <w:p w14:paraId="2C35B173" w14:textId="670819BE" w:rsidR="00243AAA" w:rsidRDefault="00243AAA" w:rsidP="00743935">
            <w:pPr>
              <w:pStyle w:val="TableNumber"/>
            </w:pPr>
            <w:r>
              <w:t>5</w:t>
            </w:r>
          </w:p>
        </w:tc>
        <w:tc>
          <w:tcPr>
            <w:tcW w:w="7650" w:type="dxa"/>
            <w:tcBorders>
              <w:top w:val="nil"/>
              <w:left w:val="nil"/>
              <w:bottom w:val="nil"/>
              <w:right w:val="nil"/>
            </w:tcBorders>
          </w:tcPr>
          <w:p w14:paraId="22E540C0" w14:textId="22828902" w:rsidR="00243AAA" w:rsidRDefault="00D752C4" w:rsidP="00D752C4">
            <w:pPr>
              <w:pStyle w:val="TableText"/>
            </w:pPr>
            <w:r>
              <w:t>In the admin interface, now create and publish a post for your favorite textbook. You should be able to see the extra fields in the admin interface, but if you go to "see post" it will not display any of the extra fields.  To make the post display properly we need to create template files specifically for a textbook that make use of the extra fields.</w:t>
            </w:r>
          </w:p>
        </w:tc>
      </w:tr>
      <w:tr w:rsidR="00D752C4" w14:paraId="270B20E8" w14:textId="77777777" w:rsidTr="00003514">
        <w:trPr>
          <w:trHeight w:val="384"/>
        </w:trPr>
        <w:tc>
          <w:tcPr>
            <w:tcW w:w="450" w:type="dxa"/>
            <w:tcBorders>
              <w:top w:val="nil"/>
              <w:left w:val="nil"/>
              <w:bottom w:val="nil"/>
              <w:right w:val="nil"/>
            </w:tcBorders>
          </w:tcPr>
          <w:p w14:paraId="0B4CAA5A" w14:textId="45B209E7" w:rsidR="00D752C4" w:rsidRDefault="00D752C4" w:rsidP="00743935">
            <w:pPr>
              <w:pStyle w:val="TableNumber"/>
            </w:pPr>
          </w:p>
        </w:tc>
        <w:tc>
          <w:tcPr>
            <w:tcW w:w="7650" w:type="dxa"/>
            <w:tcBorders>
              <w:top w:val="nil"/>
              <w:left w:val="nil"/>
              <w:bottom w:val="nil"/>
              <w:right w:val="nil"/>
            </w:tcBorders>
          </w:tcPr>
          <w:p w14:paraId="172FFD0A" w14:textId="1BE545C3" w:rsidR="00F34ED4" w:rsidRPr="00F34ED4" w:rsidRDefault="00F34ED4" w:rsidP="00F34ED4">
            <w:pPr>
              <w:pStyle w:val="Caption"/>
            </w:pPr>
          </w:p>
        </w:tc>
      </w:tr>
      <w:tr w:rsidR="00D752C4" w14:paraId="02A82126" w14:textId="77777777" w:rsidTr="00003514">
        <w:trPr>
          <w:trHeight w:val="384"/>
        </w:trPr>
        <w:tc>
          <w:tcPr>
            <w:tcW w:w="450" w:type="dxa"/>
            <w:tcBorders>
              <w:top w:val="nil"/>
              <w:left w:val="nil"/>
              <w:bottom w:val="nil"/>
              <w:right w:val="nil"/>
            </w:tcBorders>
          </w:tcPr>
          <w:p w14:paraId="07EB4393" w14:textId="5A32C85F" w:rsidR="00D752C4" w:rsidRDefault="00D752C4" w:rsidP="00743935">
            <w:pPr>
              <w:pStyle w:val="TableNumber"/>
            </w:pPr>
          </w:p>
        </w:tc>
        <w:tc>
          <w:tcPr>
            <w:tcW w:w="7650" w:type="dxa"/>
            <w:tcBorders>
              <w:top w:val="nil"/>
              <w:left w:val="nil"/>
              <w:bottom w:val="nil"/>
              <w:right w:val="nil"/>
            </w:tcBorders>
          </w:tcPr>
          <w:p w14:paraId="678C0BA8" w14:textId="77777777" w:rsidR="00ED0DA2" w:rsidRDefault="00ED0DA2" w:rsidP="008A391A">
            <w:pPr>
              <w:pStyle w:val="TableText"/>
            </w:pPr>
          </w:p>
        </w:tc>
      </w:tr>
    </w:tbl>
    <w:p w14:paraId="4031625E" w14:textId="06777A48" w:rsidR="00C20E13" w:rsidRDefault="00C20E13" w:rsidP="00C20E13">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20E13" w14:paraId="6C259122" w14:textId="77777777" w:rsidTr="00743935">
        <w:trPr>
          <w:gridBefore w:val="1"/>
          <w:wBefore w:w="450" w:type="dxa"/>
        </w:trPr>
        <w:tc>
          <w:tcPr>
            <w:tcW w:w="7650" w:type="dxa"/>
            <w:tcBorders>
              <w:bottom w:val="single" w:sz="4" w:space="0" w:color="000080"/>
            </w:tcBorders>
            <w:shd w:val="clear" w:color="auto" w:fill="404040"/>
          </w:tcPr>
          <w:p w14:paraId="41978066" w14:textId="794EF6B1" w:rsidR="00C20E13" w:rsidRDefault="00C20E13" w:rsidP="00C20E13">
            <w:pPr>
              <w:pStyle w:val="TableStepHead"/>
            </w:pPr>
            <w:r>
              <w:br w:type="page"/>
            </w:r>
            <w:r>
              <w:rPr>
                <w:rStyle w:val="TableHeadingChar"/>
              </w:rPr>
              <w:t xml:space="preserve">Exercise </w:t>
            </w:r>
            <w:r w:rsidR="00A536F3">
              <w:rPr>
                <w:rStyle w:val="TableHeadingChar"/>
              </w:rPr>
              <w:t>21</w:t>
            </w:r>
            <w:r>
              <w:rPr>
                <w:rStyle w:val="TableHeadingChar"/>
              </w:rPr>
              <w:t>.9</w:t>
            </w:r>
            <w:r>
              <w:t xml:space="preserve"> — Display a Post</w:t>
            </w:r>
          </w:p>
        </w:tc>
      </w:tr>
      <w:tr w:rsidR="00C20E13" w14:paraId="4B47F1F6" w14:textId="77777777" w:rsidTr="000159C3">
        <w:tc>
          <w:tcPr>
            <w:tcW w:w="450" w:type="dxa"/>
            <w:tcBorders>
              <w:top w:val="nil"/>
              <w:left w:val="nil"/>
              <w:bottom w:val="nil"/>
              <w:right w:val="nil"/>
            </w:tcBorders>
          </w:tcPr>
          <w:p w14:paraId="783DBB83" w14:textId="77777777" w:rsidR="00C20E13" w:rsidRDefault="00C20E13" w:rsidP="00743935">
            <w:pPr>
              <w:pStyle w:val="TableNumber"/>
            </w:pPr>
            <w:r>
              <w:t>1</w:t>
            </w:r>
          </w:p>
        </w:tc>
        <w:tc>
          <w:tcPr>
            <w:tcW w:w="7650" w:type="dxa"/>
            <w:tcBorders>
              <w:top w:val="nil"/>
              <w:left w:val="nil"/>
              <w:bottom w:val="nil"/>
              <w:right w:val="nil"/>
            </w:tcBorders>
          </w:tcPr>
          <w:p w14:paraId="734F7BA9" w14:textId="6CFE7CBF" w:rsidR="00C20E13" w:rsidRDefault="00E61E66" w:rsidP="00E61E66">
            <w:pPr>
              <w:pStyle w:val="TableText"/>
            </w:pPr>
            <w:r>
              <w:t>This exercise  builds on the previous one. Although our custom post type is working it is not being displayed.</w:t>
            </w:r>
          </w:p>
        </w:tc>
      </w:tr>
      <w:tr w:rsidR="00E61E66" w14:paraId="4A9B88E5" w14:textId="77777777" w:rsidTr="000159C3">
        <w:tc>
          <w:tcPr>
            <w:tcW w:w="450" w:type="dxa"/>
            <w:tcBorders>
              <w:top w:val="nil"/>
              <w:left w:val="nil"/>
              <w:bottom w:val="nil"/>
              <w:right w:val="nil"/>
            </w:tcBorders>
          </w:tcPr>
          <w:p w14:paraId="221A560B" w14:textId="02723771" w:rsidR="00E61E66" w:rsidRDefault="00E61E66" w:rsidP="00743935">
            <w:pPr>
              <w:pStyle w:val="TableNumber"/>
            </w:pPr>
            <w:r>
              <w:t>2</w:t>
            </w:r>
          </w:p>
        </w:tc>
        <w:tc>
          <w:tcPr>
            <w:tcW w:w="7650" w:type="dxa"/>
            <w:tcBorders>
              <w:top w:val="nil"/>
              <w:left w:val="nil"/>
              <w:bottom w:val="nil"/>
              <w:right w:val="nil"/>
            </w:tcBorders>
          </w:tcPr>
          <w:p w14:paraId="02A6A56A" w14:textId="77777777" w:rsidR="00E61E66" w:rsidRDefault="00E61E66" w:rsidP="00E61E66">
            <w:pPr>
              <w:pStyle w:val="TableText"/>
            </w:pPr>
            <w:r>
              <w:t xml:space="preserve">Copy the parent theme's </w:t>
            </w:r>
            <w:r w:rsidRPr="00AC1E70">
              <w:rPr>
                <w:rStyle w:val="MarginNote-URL"/>
              </w:rPr>
              <w:t>single.php</w:t>
            </w:r>
            <w:r>
              <w:t xml:space="preserve"> file into your child theme and rename it </w:t>
            </w:r>
            <w:r w:rsidRPr="00AC1E70">
              <w:rPr>
                <w:rStyle w:val="MarginNote-URL"/>
              </w:rPr>
              <w:t>single-textbook.php</w:t>
            </w:r>
            <w:r>
              <w:rPr>
                <w:rStyle w:val="MarginNote-URL"/>
              </w:rPr>
              <w:t xml:space="preserve">. </w:t>
            </w:r>
            <w:r w:rsidRPr="00AC1E70">
              <w:t>Now make the following modification (in red) to make the textbook</w:t>
            </w:r>
            <w:r>
              <w:t xml:space="preserve"> information appear in the post after the regular post (with title and content):</w:t>
            </w:r>
          </w:p>
          <w:p w14:paraId="4E247407" w14:textId="77777777" w:rsidR="00E61E66" w:rsidRDefault="00E61E66" w:rsidP="00E61E66">
            <w:pPr>
              <w:pStyle w:val="TableText"/>
            </w:pPr>
          </w:p>
          <w:p w14:paraId="678403F0" w14:textId="77777777" w:rsidR="00E61E66" w:rsidRDefault="00E61E66" w:rsidP="00E61E66">
            <w:pPr>
              <w:pStyle w:val="Code"/>
            </w:pPr>
            <w:r>
              <w:t>&lt;?php</w:t>
            </w:r>
          </w:p>
          <w:p w14:paraId="4E980566" w14:textId="77777777" w:rsidR="00E61E66" w:rsidRDefault="00E61E66" w:rsidP="00E61E66">
            <w:pPr>
              <w:pStyle w:val="Code"/>
            </w:pPr>
            <w:r>
              <w:t>/**</w:t>
            </w:r>
          </w:p>
          <w:p w14:paraId="3913F385" w14:textId="77777777" w:rsidR="00E61E66" w:rsidRDefault="00E61E66" w:rsidP="00E61E66">
            <w:pPr>
              <w:pStyle w:val="Code"/>
            </w:pPr>
            <w:r>
              <w:t xml:space="preserve"> * The Template for displaying all single posts</w:t>
            </w:r>
          </w:p>
          <w:p w14:paraId="4D720A82" w14:textId="77777777" w:rsidR="00E61E66" w:rsidRDefault="00E61E66" w:rsidP="00E61E66">
            <w:pPr>
              <w:pStyle w:val="Code"/>
            </w:pPr>
            <w:r>
              <w:t xml:space="preserve"> *</w:t>
            </w:r>
          </w:p>
          <w:p w14:paraId="2B0A0B39" w14:textId="77777777" w:rsidR="00E61E66" w:rsidRDefault="00E61E66" w:rsidP="00E61E66">
            <w:pPr>
              <w:pStyle w:val="Code"/>
            </w:pPr>
            <w:r>
              <w:t xml:space="preserve"> * @package WordPress</w:t>
            </w:r>
          </w:p>
          <w:p w14:paraId="3B5D560F" w14:textId="470BB836" w:rsidR="00E61E66" w:rsidRDefault="00E61E66" w:rsidP="00E61E66">
            <w:pPr>
              <w:pStyle w:val="Code"/>
            </w:pPr>
            <w:r>
              <w:t xml:space="preserve"> * @subpackage Twenty_</w:t>
            </w:r>
            <w:r w:rsidR="00962FA1">
              <w:t>Seventeen</w:t>
            </w:r>
          </w:p>
          <w:p w14:paraId="06BB5AD0" w14:textId="42357A13" w:rsidR="00E61E66" w:rsidRDefault="00E61E66" w:rsidP="00E61E66">
            <w:pPr>
              <w:pStyle w:val="Code"/>
            </w:pPr>
            <w:r>
              <w:t xml:space="preserve"> * @since Twenty </w:t>
            </w:r>
            <w:r w:rsidR="00962FA1">
              <w:t>Seventeen</w:t>
            </w:r>
            <w:r>
              <w:t xml:space="preserve"> 1.0</w:t>
            </w:r>
          </w:p>
          <w:p w14:paraId="5C979D7A" w14:textId="77777777" w:rsidR="00E61E66" w:rsidRDefault="00E61E66" w:rsidP="00E61E66">
            <w:pPr>
              <w:pStyle w:val="Code"/>
            </w:pPr>
            <w:r>
              <w:t xml:space="preserve"> */</w:t>
            </w:r>
          </w:p>
          <w:p w14:paraId="3F8128D6" w14:textId="77777777" w:rsidR="00E61E66" w:rsidRDefault="00E61E66" w:rsidP="00E61E66">
            <w:pPr>
              <w:pStyle w:val="Code"/>
            </w:pPr>
          </w:p>
          <w:p w14:paraId="59087993" w14:textId="77777777" w:rsidR="00E61E66" w:rsidRDefault="00E61E66" w:rsidP="00E61E66">
            <w:pPr>
              <w:pStyle w:val="Code"/>
            </w:pPr>
            <w:r>
              <w:t>get_header(); ?&gt;</w:t>
            </w:r>
          </w:p>
          <w:p w14:paraId="352CE275" w14:textId="77777777" w:rsidR="00E61E66" w:rsidRDefault="00E61E66" w:rsidP="00E61E66">
            <w:pPr>
              <w:pStyle w:val="Code"/>
            </w:pPr>
          </w:p>
          <w:p w14:paraId="15F8651E" w14:textId="77777777" w:rsidR="00E61E66" w:rsidRDefault="00E61E66" w:rsidP="00E61E66">
            <w:pPr>
              <w:pStyle w:val="Code"/>
            </w:pPr>
            <w:r>
              <w:t xml:space="preserve">        &lt;div id="primary" class="content-area"&gt;</w:t>
            </w:r>
          </w:p>
          <w:p w14:paraId="754BF5BB" w14:textId="77777777" w:rsidR="00E61E66" w:rsidRDefault="00E61E66" w:rsidP="00E61E66">
            <w:pPr>
              <w:pStyle w:val="Code"/>
            </w:pPr>
            <w:r>
              <w:t xml:space="preserve">                &lt;div id="content" class="site-content" role="main"&gt;</w:t>
            </w:r>
          </w:p>
          <w:p w14:paraId="7E1EEBDC" w14:textId="77777777" w:rsidR="00E61E66" w:rsidRDefault="00E61E66" w:rsidP="00E61E66">
            <w:pPr>
              <w:pStyle w:val="Code"/>
            </w:pPr>
            <w:r>
              <w:t xml:space="preserve">                        &lt;?php</w:t>
            </w:r>
          </w:p>
          <w:p w14:paraId="034B4A8A" w14:textId="77777777" w:rsidR="00E61E66" w:rsidRDefault="00E61E66" w:rsidP="00E61E66">
            <w:pPr>
              <w:pStyle w:val="Code"/>
            </w:pPr>
          </w:p>
          <w:p w14:paraId="7A774E18" w14:textId="77777777" w:rsidR="00E61E66" w:rsidRDefault="00E61E66" w:rsidP="00E61E66">
            <w:pPr>
              <w:pStyle w:val="Code"/>
            </w:pPr>
            <w:r>
              <w:t xml:space="preserve">                                // Start the Loop.</w:t>
            </w:r>
          </w:p>
          <w:p w14:paraId="4DFBF73D" w14:textId="77777777" w:rsidR="00E61E66" w:rsidRDefault="00E61E66" w:rsidP="00E61E66">
            <w:pPr>
              <w:pStyle w:val="Code"/>
            </w:pPr>
            <w:r>
              <w:t xml:space="preserve">                                while ( have_posts() ) : the_post();</w:t>
            </w:r>
          </w:p>
          <w:p w14:paraId="5648CE21" w14:textId="77777777" w:rsidR="00E61E66" w:rsidRDefault="00E61E66" w:rsidP="00E61E66">
            <w:pPr>
              <w:pStyle w:val="Code"/>
            </w:pPr>
            <w:r>
              <w:tab/>
            </w:r>
            <w:r>
              <w:tab/>
            </w:r>
            <w:r>
              <w:tab/>
            </w:r>
            <w:r>
              <w:tab/>
              <w:t>get_template_part( 'content', get_post_format() );</w:t>
            </w:r>
            <w:r>
              <w:tab/>
            </w:r>
          </w:p>
          <w:p w14:paraId="4218A234" w14:textId="77777777" w:rsidR="00E61E66" w:rsidRDefault="00E61E66" w:rsidP="00E61E66">
            <w:pPr>
              <w:pStyle w:val="Code"/>
            </w:pPr>
          </w:p>
          <w:p w14:paraId="4613730A" w14:textId="77777777" w:rsidR="00E61E66" w:rsidRDefault="00E61E66" w:rsidP="00E61E66">
            <w:pPr>
              <w:pStyle w:val="CodeBold"/>
            </w:pPr>
            <w:r>
              <w:t>global $post;</w:t>
            </w:r>
          </w:p>
          <w:p w14:paraId="733131C7" w14:textId="77777777" w:rsidR="00E61E66" w:rsidRDefault="00E61E66" w:rsidP="00E61E66">
            <w:pPr>
              <w:pStyle w:val="CodeBold"/>
            </w:pPr>
            <w:r>
              <w:t xml:space="preserve">                                        </w:t>
            </w:r>
          </w:p>
          <w:p w14:paraId="414F95C1" w14:textId="77777777" w:rsidR="00E61E66" w:rsidRDefault="00E61E66" w:rsidP="00E61E66">
            <w:pPr>
              <w:pStyle w:val="CodeBold"/>
            </w:pPr>
            <w:r>
              <w:t>$custom = get_post_custom($post-&gt;ID);</w:t>
            </w:r>
            <w:r>
              <w:tab/>
            </w:r>
          </w:p>
          <w:p w14:paraId="2530EDB3" w14:textId="77777777" w:rsidR="00E61E66" w:rsidRDefault="00E61E66" w:rsidP="00E61E66">
            <w:pPr>
              <w:pStyle w:val="CodeBold"/>
            </w:pPr>
            <w:r>
              <w:t>$author = $custom['textbook_author'][0];         //authors</w:t>
            </w:r>
          </w:p>
          <w:p w14:paraId="611BA4AC" w14:textId="77777777" w:rsidR="00E61E66" w:rsidRDefault="00E61E66" w:rsidP="00E61E66">
            <w:pPr>
              <w:pStyle w:val="CodeBold"/>
            </w:pPr>
            <w:r>
              <w:t>$pubdate = $custom['textbook_date'][0]; //date</w:t>
            </w:r>
            <w:r>
              <w:tab/>
            </w:r>
          </w:p>
          <w:p w14:paraId="7C89409C" w14:textId="77777777" w:rsidR="00E61E66" w:rsidRDefault="00E61E66" w:rsidP="00E61E66">
            <w:pPr>
              <w:pStyle w:val="CodeBold"/>
            </w:pPr>
            <w:r>
              <w:t>$publisher = $custom['textbook_pub'][0]; //publisher</w:t>
            </w:r>
          </w:p>
          <w:p w14:paraId="3880909E" w14:textId="77777777" w:rsidR="00E61E66" w:rsidRDefault="00E61E66" w:rsidP="00E61E66">
            <w:pPr>
              <w:pStyle w:val="CodeBold"/>
            </w:pPr>
            <w:r>
              <w:t>?&gt;</w:t>
            </w:r>
            <w:r>
              <w:tab/>
            </w:r>
          </w:p>
          <w:p w14:paraId="3738BF43" w14:textId="77777777" w:rsidR="00E61E66" w:rsidRDefault="00E61E66" w:rsidP="00E61E66">
            <w:pPr>
              <w:pStyle w:val="CodeBold"/>
            </w:pPr>
            <w:r>
              <w:t xml:space="preserve"> &lt;div class='author entry-content'&gt;</w:t>
            </w:r>
          </w:p>
          <w:p w14:paraId="170E3A38" w14:textId="77777777" w:rsidR="00E61E66" w:rsidRDefault="00E61E66" w:rsidP="00E61E66">
            <w:pPr>
              <w:pStyle w:val="CodeBold"/>
            </w:pPr>
            <w:r>
              <w:t>By: &lt;?php echo $author."&lt;br&gt;";</w:t>
            </w:r>
          </w:p>
          <w:p w14:paraId="17DC37C2" w14:textId="77777777" w:rsidR="00E61E66" w:rsidRDefault="00E61E66" w:rsidP="00E61E66">
            <w:pPr>
              <w:pStyle w:val="CodeBold"/>
            </w:pPr>
            <w:r>
              <w:t xml:space="preserve"> echo "Published by: ".$publisher." (".$pubdate.")"; ?&gt;&lt;/div&gt;</w:t>
            </w:r>
          </w:p>
          <w:p w14:paraId="7653D6E7" w14:textId="77777777" w:rsidR="00E61E66" w:rsidRDefault="00E61E66" w:rsidP="00E61E66">
            <w:pPr>
              <w:pStyle w:val="CodeBold"/>
            </w:pPr>
            <w:r>
              <w:t>&lt;?php</w:t>
            </w:r>
          </w:p>
          <w:p w14:paraId="09685C6C" w14:textId="77777777" w:rsidR="00E61E66" w:rsidRDefault="00E61E66" w:rsidP="00E61E66">
            <w:pPr>
              <w:pStyle w:val="Code"/>
            </w:pPr>
            <w:r>
              <w:t xml:space="preserve">                                        // Previous/next post navigation.</w:t>
            </w:r>
          </w:p>
          <w:p w14:paraId="03AE627F" w14:textId="434068B6" w:rsidR="00E61E66" w:rsidRDefault="00E61E66" w:rsidP="00E61E66">
            <w:pPr>
              <w:pStyle w:val="Code"/>
            </w:pPr>
            <w:r>
              <w:t xml:space="preserve">                                        twenty</w:t>
            </w:r>
            <w:r w:rsidR="00962FA1">
              <w:t>seventeen</w:t>
            </w:r>
            <w:r>
              <w:t>_post_nav();</w:t>
            </w:r>
          </w:p>
          <w:p w14:paraId="54054BA5" w14:textId="77777777" w:rsidR="00E61E66" w:rsidRDefault="00E61E66" w:rsidP="00E61E66">
            <w:pPr>
              <w:pStyle w:val="Code"/>
            </w:pPr>
          </w:p>
          <w:p w14:paraId="6A33EAE8" w14:textId="77777777" w:rsidR="00E61E66" w:rsidRDefault="00E61E66" w:rsidP="00E61E66">
            <w:pPr>
              <w:pStyle w:val="Code"/>
            </w:pPr>
            <w:r>
              <w:t xml:space="preserve">                                        // If comments are open or we have at least one comment, load up the comment template.</w:t>
            </w:r>
          </w:p>
          <w:p w14:paraId="64C7AAAF" w14:textId="77777777" w:rsidR="00E61E66" w:rsidRDefault="00E61E66" w:rsidP="00E61E66">
            <w:pPr>
              <w:pStyle w:val="Code"/>
            </w:pPr>
            <w:r>
              <w:t xml:space="preserve">                                        if ( comments_open() || get_comments_number() ) {</w:t>
            </w:r>
          </w:p>
          <w:p w14:paraId="5AEBE4B3" w14:textId="77777777" w:rsidR="00E61E66" w:rsidRDefault="00E61E66" w:rsidP="00E61E66">
            <w:pPr>
              <w:pStyle w:val="Code"/>
            </w:pPr>
            <w:r>
              <w:t xml:space="preserve">                                                comments_template();</w:t>
            </w:r>
          </w:p>
          <w:p w14:paraId="26B17ACD" w14:textId="77777777" w:rsidR="00E61E66" w:rsidRDefault="00E61E66" w:rsidP="00E61E66">
            <w:pPr>
              <w:pStyle w:val="Code"/>
            </w:pPr>
            <w:r>
              <w:t xml:space="preserve">                                        }</w:t>
            </w:r>
          </w:p>
          <w:p w14:paraId="01C0C0CD" w14:textId="77777777" w:rsidR="00E61E66" w:rsidRDefault="00E61E66" w:rsidP="00E61E66">
            <w:pPr>
              <w:pStyle w:val="Code"/>
            </w:pPr>
            <w:r>
              <w:t xml:space="preserve">                                endwhile;</w:t>
            </w:r>
          </w:p>
          <w:p w14:paraId="5AB12009" w14:textId="77777777" w:rsidR="00E61E66" w:rsidRDefault="00E61E66" w:rsidP="00E61E66">
            <w:pPr>
              <w:pStyle w:val="Code"/>
            </w:pPr>
            <w:r>
              <w:t xml:space="preserve">                        ?&gt;</w:t>
            </w:r>
          </w:p>
          <w:p w14:paraId="5826CF83" w14:textId="77777777" w:rsidR="00E61E66" w:rsidRDefault="00E61E66" w:rsidP="00E61E66">
            <w:pPr>
              <w:pStyle w:val="Code"/>
            </w:pPr>
            <w:r>
              <w:t xml:space="preserve">                &lt;/div&gt;&lt;!-- #content --&gt;</w:t>
            </w:r>
          </w:p>
          <w:p w14:paraId="63F3C80D" w14:textId="77777777" w:rsidR="00E61E66" w:rsidRDefault="00E61E66" w:rsidP="00E61E66">
            <w:pPr>
              <w:pStyle w:val="Code"/>
            </w:pPr>
            <w:r>
              <w:t xml:space="preserve">        &lt;/div&gt;&lt;!-- #primary --&gt;</w:t>
            </w:r>
          </w:p>
          <w:p w14:paraId="1A4E9768" w14:textId="77777777" w:rsidR="00E61E66" w:rsidRDefault="00E61E66" w:rsidP="00E61E66">
            <w:pPr>
              <w:pStyle w:val="Code"/>
            </w:pPr>
          </w:p>
          <w:p w14:paraId="54132DD9" w14:textId="77777777" w:rsidR="00E61E66" w:rsidRDefault="00E61E66" w:rsidP="00E61E66">
            <w:pPr>
              <w:pStyle w:val="Code"/>
            </w:pPr>
            <w:r>
              <w:t>&lt;?php</w:t>
            </w:r>
          </w:p>
          <w:p w14:paraId="7ED2B917" w14:textId="77777777" w:rsidR="00E61E66" w:rsidRDefault="00E61E66" w:rsidP="00E61E66">
            <w:pPr>
              <w:pStyle w:val="Code"/>
            </w:pPr>
            <w:r>
              <w:t>get_sidebar( 'content' );</w:t>
            </w:r>
          </w:p>
          <w:p w14:paraId="7513B0B2" w14:textId="77777777" w:rsidR="00E61E66" w:rsidRDefault="00E61E66" w:rsidP="00E61E66">
            <w:pPr>
              <w:pStyle w:val="Code"/>
            </w:pPr>
            <w:r>
              <w:t>get_sidebar();</w:t>
            </w:r>
          </w:p>
          <w:p w14:paraId="0F6E9AEC" w14:textId="77777777" w:rsidR="00E61E66" w:rsidRDefault="00E61E66" w:rsidP="00E61E66">
            <w:pPr>
              <w:pStyle w:val="Code"/>
            </w:pPr>
            <w:r>
              <w:t>get_footer();</w:t>
            </w:r>
          </w:p>
          <w:p w14:paraId="213A05C3" w14:textId="77777777" w:rsidR="00E61E66" w:rsidRDefault="00E61E66" w:rsidP="00E61E66">
            <w:pPr>
              <w:pStyle w:val="TableText"/>
            </w:pPr>
          </w:p>
          <w:p w14:paraId="49FBBBE4" w14:textId="68DDB320" w:rsidR="00E61E66" w:rsidRDefault="00E61E66" w:rsidP="00E61E66">
            <w:pPr>
              <w:pStyle w:val="TableText"/>
            </w:pPr>
            <w:r>
              <w:t xml:space="preserve">After you save this file refreshing the page on your site should output the post with the extra fields as shown in Figure </w:t>
            </w:r>
            <w:r w:rsidR="00A536F3">
              <w:t>21</w:t>
            </w:r>
            <w:r>
              <w:t>.23.</w:t>
            </w:r>
          </w:p>
          <w:p w14:paraId="5964008E" w14:textId="77777777" w:rsidR="00E61E66" w:rsidRDefault="00E61E66" w:rsidP="00E61E66">
            <w:pPr>
              <w:pStyle w:val="TableText"/>
            </w:pPr>
          </w:p>
          <w:p w14:paraId="6C76228C" w14:textId="77777777" w:rsidR="00E61E66" w:rsidRDefault="00E61E66" w:rsidP="00E61E66">
            <w:pPr>
              <w:pStyle w:val="FigureImage"/>
            </w:pPr>
            <w:r>
              <w:rPr>
                <w:noProof/>
              </w:rPr>
              <w:drawing>
                <wp:inline distT="0" distB="0" distL="0" distR="0" wp14:anchorId="3CB578E4" wp14:editId="5DC80AB2">
                  <wp:extent cx="3325951" cy="504932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9.38.11 PM.png"/>
                          <pic:cNvPicPr/>
                        </pic:nvPicPr>
                        <pic:blipFill>
                          <a:blip r:embed="rId32">
                            <a:extLst>
                              <a:ext uri="{28A0092B-C50C-407E-A947-70E740481C1C}">
                                <a14:useLocalDpi xmlns:a14="http://schemas.microsoft.com/office/drawing/2010/main" val="0"/>
                              </a:ext>
                            </a:extLst>
                          </a:blip>
                          <a:stretch>
                            <a:fillRect/>
                          </a:stretch>
                        </pic:blipFill>
                        <pic:spPr>
                          <a:xfrm>
                            <a:off x="0" y="0"/>
                            <a:ext cx="3326206" cy="5049712"/>
                          </a:xfrm>
                          <a:prstGeom prst="rect">
                            <a:avLst/>
                          </a:prstGeom>
                        </pic:spPr>
                      </pic:pic>
                    </a:graphicData>
                  </a:graphic>
                </wp:inline>
              </w:drawing>
            </w:r>
          </w:p>
          <w:p w14:paraId="72D0AD76" w14:textId="23011795" w:rsidR="00E61E66" w:rsidRDefault="00E61E66" w:rsidP="000E7DDD">
            <w:pPr>
              <w:pStyle w:val="TableText"/>
            </w:pPr>
            <w:r>
              <w:t xml:space="preserve">Figure </w:t>
            </w:r>
            <w:r w:rsidR="00A536F3">
              <w:t>21</w:t>
            </w:r>
            <w:r>
              <w:t>.23 Screenshot of the textbook with the template file completed.</w:t>
            </w:r>
          </w:p>
        </w:tc>
      </w:tr>
      <w:tr w:rsidR="00E61E66" w14:paraId="0AF4F91A" w14:textId="77777777" w:rsidTr="000159C3">
        <w:tc>
          <w:tcPr>
            <w:tcW w:w="450" w:type="dxa"/>
            <w:tcBorders>
              <w:top w:val="nil"/>
              <w:left w:val="nil"/>
              <w:bottom w:val="nil"/>
              <w:right w:val="nil"/>
            </w:tcBorders>
          </w:tcPr>
          <w:p w14:paraId="34FDF594" w14:textId="08294FEE" w:rsidR="00E61E66" w:rsidRDefault="00E61E66" w:rsidP="00743935">
            <w:pPr>
              <w:pStyle w:val="TableNumber"/>
            </w:pPr>
            <w:r>
              <w:t>3</w:t>
            </w:r>
          </w:p>
        </w:tc>
        <w:tc>
          <w:tcPr>
            <w:tcW w:w="7650" w:type="dxa"/>
            <w:tcBorders>
              <w:top w:val="nil"/>
              <w:left w:val="nil"/>
              <w:bottom w:val="nil"/>
              <w:right w:val="nil"/>
            </w:tcBorders>
          </w:tcPr>
          <w:p w14:paraId="22E89470" w14:textId="361C116C" w:rsidR="00E61E66" w:rsidRDefault="00E61E66" w:rsidP="00E61E66">
            <w:pPr>
              <w:pStyle w:val="TableText"/>
            </w:pPr>
            <w:r>
              <w:t xml:space="preserve">To complete this custom post type you must also create a file, based on the </w:t>
            </w:r>
            <w:r w:rsidRPr="004C357D">
              <w:rPr>
                <w:rStyle w:val="MarginNote-URL"/>
              </w:rPr>
              <w:t>archive.php</w:t>
            </w:r>
            <w:r>
              <w:t xml:space="preserve"> template </w:t>
            </w:r>
            <w:r w:rsidR="004E20A8">
              <w:t>to display</w:t>
            </w:r>
            <w:r>
              <w:t xml:space="preserve"> an archive of textbooks. That file should be </w:t>
            </w:r>
            <w:r w:rsidRPr="00A66119">
              <w:t>named</w:t>
            </w:r>
            <w:r w:rsidRPr="00912E97">
              <w:rPr>
                <w:rStyle w:val="MarginNote-URL"/>
              </w:rPr>
              <w:t xml:space="preserve"> archive-textbook.php</w:t>
            </w:r>
            <w:r>
              <w:t xml:space="preserve"> in your child theme and be modified as follows (in red):</w:t>
            </w:r>
          </w:p>
          <w:p w14:paraId="4F933F6A" w14:textId="77777777" w:rsidR="00E61E66" w:rsidRDefault="00E61E66" w:rsidP="00E61E66">
            <w:pPr>
              <w:pStyle w:val="Code"/>
            </w:pPr>
          </w:p>
          <w:p w14:paraId="5EF49E39" w14:textId="77777777" w:rsidR="00E61E66" w:rsidRDefault="00E61E66" w:rsidP="00E61E66">
            <w:pPr>
              <w:pStyle w:val="Code"/>
            </w:pPr>
            <w:r>
              <w:t>...</w:t>
            </w:r>
          </w:p>
          <w:p w14:paraId="6966CCF1" w14:textId="77777777" w:rsidR="00E61E66" w:rsidRDefault="00E61E66" w:rsidP="00E61E66">
            <w:pPr>
              <w:pStyle w:val="Code"/>
            </w:pPr>
          </w:p>
          <w:p w14:paraId="27D12A65" w14:textId="77777777" w:rsidR="00E61E66" w:rsidRDefault="00E61E66" w:rsidP="00E61E66">
            <w:pPr>
              <w:pStyle w:val="Code"/>
            </w:pPr>
            <w:r>
              <w:t>get_template_part( 'content', get_post_format() );</w:t>
            </w:r>
          </w:p>
          <w:p w14:paraId="1E542D4D" w14:textId="77777777" w:rsidR="00E61E66" w:rsidRDefault="00E61E66" w:rsidP="00E61E66">
            <w:pPr>
              <w:pStyle w:val="CodeBold"/>
            </w:pPr>
            <w:r>
              <w:t>$custom = get_post_custom($post-&gt;ID);</w:t>
            </w:r>
          </w:p>
          <w:p w14:paraId="1E5A96D3" w14:textId="77777777" w:rsidR="00E61E66" w:rsidRDefault="00E61E66" w:rsidP="00E61E66">
            <w:pPr>
              <w:pStyle w:val="CodeBold"/>
            </w:pPr>
            <w:r>
              <w:t>$author = $custom['textbook_author'][0];  //authors</w:t>
            </w:r>
          </w:p>
          <w:p w14:paraId="1458EACE" w14:textId="77777777" w:rsidR="00E61E66" w:rsidRDefault="00E61E66" w:rsidP="00E61E66">
            <w:pPr>
              <w:pStyle w:val="CodeBold"/>
            </w:pPr>
            <w:r>
              <w:t>$pubdate = $custom['textbook_date'][0]; //date</w:t>
            </w:r>
          </w:p>
          <w:p w14:paraId="3234A59F" w14:textId="77777777" w:rsidR="00E61E66" w:rsidRDefault="00E61E66" w:rsidP="00E61E66">
            <w:pPr>
              <w:pStyle w:val="CodeBold"/>
            </w:pPr>
            <w:r>
              <w:t>$publisher = $custom['textbook_pub'][0]; //publisher</w:t>
            </w:r>
          </w:p>
          <w:p w14:paraId="28C294DD" w14:textId="77777777" w:rsidR="00E61E66" w:rsidRDefault="00E61E66" w:rsidP="00E61E66">
            <w:pPr>
              <w:pStyle w:val="CodeBold"/>
            </w:pPr>
          </w:p>
          <w:p w14:paraId="4BD59C6E" w14:textId="77777777" w:rsidR="00E61E66" w:rsidRDefault="00E61E66" w:rsidP="00E61E66">
            <w:pPr>
              <w:pStyle w:val="CodeBold"/>
            </w:pPr>
            <w:r>
              <w:t>echo "&lt;div class='author entry-content'&gt;";</w:t>
            </w:r>
          </w:p>
          <w:p w14:paraId="5CDF0000" w14:textId="77777777" w:rsidR="00E61E66" w:rsidRDefault="00E61E66" w:rsidP="00E61E66">
            <w:pPr>
              <w:pStyle w:val="CodeBold"/>
            </w:pPr>
            <w:r>
              <w:t>echo 'By:'.$author." Published by ".$publisher." (".$pubdate.") &lt;/div&gt;";</w:t>
            </w:r>
          </w:p>
          <w:p w14:paraId="720FEA3F" w14:textId="77777777" w:rsidR="00E61E66" w:rsidRDefault="00E61E66" w:rsidP="00E61E66">
            <w:pPr>
              <w:pStyle w:val="Code"/>
            </w:pPr>
            <w:r>
              <w:t>endwhile;</w:t>
            </w:r>
          </w:p>
          <w:p w14:paraId="679A6274" w14:textId="77777777" w:rsidR="00E61E66" w:rsidRDefault="00E61E66" w:rsidP="00E61E66">
            <w:pPr>
              <w:pStyle w:val="TableText"/>
            </w:pPr>
            <w:r>
              <w:t>...</w:t>
            </w:r>
          </w:p>
          <w:p w14:paraId="28BFE7D0" w14:textId="1FAE2EFC" w:rsidR="00E61E66" w:rsidRDefault="00E61E66" w:rsidP="00E61E66">
            <w:pPr>
              <w:pStyle w:val="TableText"/>
            </w:pPr>
            <w:r>
              <w:t xml:space="preserve">You can check if this file is working by surfing to /textbooks/ off the main </w:t>
            </w:r>
            <w:r w:rsidR="00A66119">
              <w:t>WordPress</w:t>
            </w:r>
            <w:r>
              <w:t xml:space="preserve"> part of your site (turn permalinks on for this).</w:t>
            </w:r>
          </w:p>
          <w:p w14:paraId="0DC2F31B" w14:textId="77777777" w:rsidR="00E61E66" w:rsidRDefault="00E61E66" w:rsidP="00E61E66">
            <w:pPr>
              <w:pStyle w:val="TableText"/>
            </w:pPr>
          </w:p>
        </w:tc>
      </w:tr>
    </w:tbl>
    <w:p w14:paraId="6253D78A" w14:textId="77777777" w:rsidR="00C20E13" w:rsidRDefault="00C20E13" w:rsidP="00C20E13">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20E13" w14:paraId="7745EA98" w14:textId="77777777" w:rsidTr="00743935">
        <w:trPr>
          <w:gridBefore w:val="1"/>
          <w:wBefore w:w="450" w:type="dxa"/>
        </w:trPr>
        <w:tc>
          <w:tcPr>
            <w:tcW w:w="7650" w:type="dxa"/>
            <w:tcBorders>
              <w:bottom w:val="single" w:sz="4" w:space="0" w:color="000080"/>
            </w:tcBorders>
            <w:shd w:val="clear" w:color="auto" w:fill="404040"/>
          </w:tcPr>
          <w:p w14:paraId="4580BFAB" w14:textId="1CC085DB" w:rsidR="00C20E13" w:rsidRDefault="00C20E13" w:rsidP="00C20E13">
            <w:pPr>
              <w:pStyle w:val="TableStepHead"/>
            </w:pPr>
            <w:r>
              <w:br w:type="page"/>
            </w:r>
            <w:r>
              <w:rPr>
                <w:rStyle w:val="TableHeadingChar"/>
              </w:rPr>
              <w:t xml:space="preserve">Exercise </w:t>
            </w:r>
            <w:r w:rsidR="00A536F3">
              <w:rPr>
                <w:rStyle w:val="TableHeadingChar"/>
              </w:rPr>
              <w:t>21</w:t>
            </w:r>
            <w:r>
              <w:rPr>
                <w:rStyle w:val="TableHeadingChar"/>
              </w:rPr>
              <w:t>.10</w:t>
            </w:r>
            <w:r>
              <w:t xml:space="preserve"> — Write a Plugin</w:t>
            </w:r>
          </w:p>
        </w:tc>
      </w:tr>
      <w:tr w:rsidR="00C20E13" w14:paraId="3E2DC14F" w14:textId="77777777" w:rsidTr="000159C3">
        <w:tc>
          <w:tcPr>
            <w:tcW w:w="450" w:type="dxa"/>
            <w:tcBorders>
              <w:top w:val="nil"/>
              <w:left w:val="nil"/>
              <w:bottom w:val="nil"/>
              <w:right w:val="nil"/>
            </w:tcBorders>
          </w:tcPr>
          <w:p w14:paraId="5045C380" w14:textId="77777777" w:rsidR="00C20E13" w:rsidRDefault="00C20E13" w:rsidP="00743935">
            <w:pPr>
              <w:pStyle w:val="TableNumber"/>
            </w:pPr>
            <w:r>
              <w:t>1</w:t>
            </w:r>
          </w:p>
        </w:tc>
        <w:tc>
          <w:tcPr>
            <w:tcW w:w="7650" w:type="dxa"/>
            <w:tcBorders>
              <w:top w:val="nil"/>
              <w:left w:val="nil"/>
              <w:bottom w:val="nil"/>
              <w:right w:val="nil"/>
            </w:tcBorders>
          </w:tcPr>
          <w:p w14:paraId="5626B97D" w14:textId="2C0270B4" w:rsidR="00C20E13" w:rsidRDefault="00C20E13" w:rsidP="000E7DDD">
            <w:pPr>
              <w:pStyle w:val="TableText"/>
            </w:pPr>
            <w:r>
              <w:t xml:space="preserve">This lab requires that you have a working WordPress installation as described in Exercise </w:t>
            </w:r>
            <w:r w:rsidR="00A536F3">
              <w:t>21</w:t>
            </w:r>
            <w:r>
              <w:t>.1.</w:t>
            </w:r>
            <w:r w:rsidR="004318E4">
              <w:t xml:space="preserve"> </w:t>
            </w:r>
            <w:r w:rsidR="00927250">
              <w:t>I</w:t>
            </w:r>
            <w:r w:rsidR="004318E4">
              <w:t>n theory you so not need to the textbook post type, and in fact should reset to use the parent theme where those custom post types are not defined.</w:t>
            </w:r>
          </w:p>
          <w:p w14:paraId="1F69F020" w14:textId="7C9E0B5C" w:rsidR="004318E4" w:rsidRDefault="004318E4" w:rsidP="000E7DDD">
            <w:pPr>
              <w:pStyle w:val="TableText"/>
            </w:pPr>
          </w:p>
        </w:tc>
      </w:tr>
      <w:tr w:rsidR="00107742" w14:paraId="70002796" w14:textId="77777777" w:rsidTr="000159C3">
        <w:trPr>
          <w:trHeight w:val="720"/>
        </w:trPr>
        <w:tc>
          <w:tcPr>
            <w:tcW w:w="450" w:type="dxa"/>
            <w:tcBorders>
              <w:top w:val="nil"/>
              <w:left w:val="nil"/>
              <w:bottom w:val="nil"/>
              <w:right w:val="nil"/>
            </w:tcBorders>
          </w:tcPr>
          <w:p w14:paraId="7C5DCAB0" w14:textId="26A6CDFF" w:rsidR="00107742" w:rsidRDefault="00107742" w:rsidP="00743935">
            <w:pPr>
              <w:pStyle w:val="TableNumber"/>
            </w:pPr>
            <w:r>
              <w:t>2</w:t>
            </w:r>
          </w:p>
        </w:tc>
        <w:tc>
          <w:tcPr>
            <w:tcW w:w="7650" w:type="dxa"/>
            <w:tcBorders>
              <w:top w:val="nil"/>
              <w:left w:val="nil"/>
              <w:bottom w:val="nil"/>
              <w:right w:val="nil"/>
            </w:tcBorders>
          </w:tcPr>
          <w:p w14:paraId="41D76DC8" w14:textId="77777777" w:rsidR="00107742" w:rsidRDefault="00107742" w:rsidP="00807413">
            <w:pPr>
              <w:pStyle w:val="TableText"/>
            </w:pPr>
            <w:r>
              <w:t xml:space="preserve">In the WordPress </w:t>
            </w:r>
            <w:r w:rsidRPr="00F74340">
              <w:rPr>
                <w:rStyle w:val="MarginNote-URL"/>
              </w:rPr>
              <w:t>/wp-content/plugins/</w:t>
            </w:r>
            <w:r>
              <w:t xml:space="preserve"> directory create a new folder to hold our textbook plugin. Create a file named </w:t>
            </w:r>
            <w:r w:rsidRPr="00F74340">
              <w:rPr>
                <w:rStyle w:val="MarginNote-URL"/>
              </w:rPr>
              <w:t>index.php</w:t>
            </w:r>
            <w:r>
              <w:t xml:space="preserve"> and paste the following block of comment at the top:</w:t>
            </w:r>
          </w:p>
          <w:p w14:paraId="4D242C19" w14:textId="77777777" w:rsidR="00107742" w:rsidRDefault="00107742" w:rsidP="00807413">
            <w:pPr>
              <w:pStyle w:val="TableText"/>
            </w:pPr>
          </w:p>
          <w:p w14:paraId="273ABDC3" w14:textId="77777777" w:rsidR="00107742" w:rsidRDefault="00107742" w:rsidP="00171AAE">
            <w:pPr>
              <w:pStyle w:val="CodeComment"/>
            </w:pPr>
            <w:r>
              <w:t>/*</w:t>
            </w:r>
          </w:p>
          <w:p w14:paraId="138E9B03" w14:textId="77777777" w:rsidR="00107742" w:rsidRDefault="00107742" w:rsidP="00171AAE">
            <w:pPr>
              <w:pStyle w:val="CodeComment"/>
            </w:pPr>
            <w:r>
              <w:t>Plugin Name: TextBook Plugin (funwebdev)</w:t>
            </w:r>
          </w:p>
          <w:p w14:paraId="60DD8C44" w14:textId="77777777" w:rsidR="00107742" w:rsidRDefault="00107742" w:rsidP="00171AAE">
            <w:pPr>
              <w:pStyle w:val="CodeComment"/>
            </w:pPr>
            <w:r>
              <w:t>Description: Allows for management of textbooks</w:t>
            </w:r>
          </w:p>
          <w:p w14:paraId="2E5B062A" w14:textId="77777777" w:rsidR="00107742" w:rsidRDefault="00107742" w:rsidP="00171AAE">
            <w:pPr>
              <w:pStyle w:val="CodeComment"/>
            </w:pPr>
            <w:r>
              <w:t>Version: 1.0</w:t>
            </w:r>
          </w:p>
          <w:p w14:paraId="75083D97" w14:textId="77777777" w:rsidR="00107742" w:rsidRDefault="00107742" w:rsidP="00171AAE">
            <w:pPr>
              <w:pStyle w:val="CodeComment"/>
            </w:pPr>
            <w:r>
              <w:t>Author: Ricardo Hoar</w:t>
            </w:r>
          </w:p>
          <w:p w14:paraId="582FBCDF" w14:textId="77777777" w:rsidR="00107742" w:rsidRDefault="00107742" w:rsidP="00171AAE">
            <w:pPr>
              <w:pStyle w:val="CodeComment"/>
            </w:pPr>
            <w:r>
              <w:t>License: GPL2</w:t>
            </w:r>
          </w:p>
          <w:p w14:paraId="3A6D89F5" w14:textId="77777777" w:rsidR="00107742" w:rsidRDefault="00107742" w:rsidP="00171AAE">
            <w:pPr>
              <w:pStyle w:val="CodeComment"/>
            </w:pPr>
            <w:r>
              <w:t>*/</w:t>
            </w:r>
          </w:p>
          <w:p w14:paraId="175258C5" w14:textId="77777777" w:rsidR="00107742" w:rsidRDefault="00107742" w:rsidP="00807413">
            <w:pPr>
              <w:pStyle w:val="TableText"/>
            </w:pPr>
          </w:p>
          <w:p w14:paraId="5B10444B" w14:textId="4937A59C" w:rsidR="00107742" w:rsidRDefault="00107742" w:rsidP="00807413">
            <w:pPr>
              <w:pStyle w:val="TableText"/>
            </w:pPr>
            <w:r>
              <w:t xml:space="preserve">Now paste all the code written in Exercise 8.9's </w:t>
            </w:r>
            <w:r w:rsidRPr="00F74340">
              <w:rPr>
                <w:rStyle w:val="MarginNote-URL"/>
              </w:rPr>
              <w:t>functions.php</w:t>
            </w:r>
            <w:r>
              <w:t xml:space="preserve"> into the file and save.</w:t>
            </w:r>
            <w:r w:rsidR="00F76CAF">
              <w:t xml:space="preserve"> If you go into your plugins folder you will be able to activate and deactivate the new plugin , just like any other</w:t>
            </w:r>
            <w:r w:rsidR="00A45CFC">
              <w:t xml:space="preserve"> as shown in Figure </w:t>
            </w:r>
            <w:r w:rsidR="00A536F3">
              <w:t>21</w:t>
            </w:r>
            <w:r w:rsidR="00A45CFC">
              <w:t>.24.</w:t>
            </w:r>
          </w:p>
          <w:p w14:paraId="4C150317" w14:textId="77777777" w:rsidR="00A45CFC" w:rsidRDefault="00A45CFC" w:rsidP="00807413">
            <w:pPr>
              <w:pStyle w:val="TableText"/>
            </w:pPr>
          </w:p>
          <w:p w14:paraId="30B85428" w14:textId="3FEF1E18" w:rsidR="00107742" w:rsidRDefault="00A45CFC" w:rsidP="00A45CFC">
            <w:pPr>
              <w:pStyle w:val="FigureImage"/>
            </w:pPr>
            <w:r>
              <w:rPr>
                <w:noProof/>
              </w:rPr>
              <w:drawing>
                <wp:inline distT="0" distB="0" distL="0" distR="0" wp14:anchorId="53625A81" wp14:editId="53E5D3BD">
                  <wp:extent cx="4720590" cy="244919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0.12.04 PM.png"/>
                          <pic:cNvPicPr/>
                        </pic:nvPicPr>
                        <pic:blipFill>
                          <a:blip r:embed="rId33">
                            <a:extLst>
                              <a:ext uri="{28A0092B-C50C-407E-A947-70E740481C1C}">
                                <a14:useLocalDpi xmlns:a14="http://schemas.microsoft.com/office/drawing/2010/main" val="0"/>
                              </a:ext>
                            </a:extLst>
                          </a:blip>
                          <a:stretch>
                            <a:fillRect/>
                          </a:stretch>
                        </pic:blipFill>
                        <pic:spPr>
                          <a:xfrm>
                            <a:off x="0" y="0"/>
                            <a:ext cx="4720590" cy="2449195"/>
                          </a:xfrm>
                          <a:prstGeom prst="rect">
                            <a:avLst/>
                          </a:prstGeom>
                        </pic:spPr>
                      </pic:pic>
                    </a:graphicData>
                  </a:graphic>
                </wp:inline>
              </w:drawing>
            </w:r>
          </w:p>
          <w:p w14:paraId="69BC1861" w14:textId="053608F4" w:rsidR="00A45CFC" w:rsidRPr="00A45CFC" w:rsidRDefault="00A45CFC" w:rsidP="00A45CFC">
            <w:pPr>
              <w:pStyle w:val="Caption"/>
            </w:pPr>
            <w:r>
              <w:t xml:space="preserve">Figure </w:t>
            </w:r>
            <w:r w:rsidR="00A536F3">
              <w:t>21</w:t>
            </w:r>
            <w:r>
              <w:t>.24 Seeing the plugin alongside other plugins in the admin interface</w:t>
            </w:r>
          </w:p>
        </w:tc>
      </w:tr>
      <w:tr w:rsidR="00107742" w14:paraId="2BB84184" w14:textId="77777777" w:rsidTr="000159C3">
        <w:trPr>
          <w:trHeight w:val="720"/>
        </w:trPr>
        <w:tc>
          <w:tcPr>
            <w:tcW w:w="450" w:type="dxa"/>
            <w:tcBorders>
              <w:top w:val="nil"/>
              <w:left w:val="nil"/>
              <w:bottom w:val="nil"/>
              <w:right w:val="nil"/>
            </w:tcBorders>
          </w:tcPr>
          <w:p w14:paraId="20A50481" w14:textId="5D2460DF" w:rsidR="00107742" w:rsidRDefault="00107742" w:rsidP="00743935">
            <w:pPr>
              <w:pStyle w:val="TableNumber"/>
            </w:pPr>
            <w:r>
              <w:t>3</w:t>
            </w:r>
          </w:p>
        </w:tc>
        <w:tc>
          <w:tcPr>
            <w:tcW w:w="7650" w:type="dxa"/>
            <w:tcBorders>
              <w:top w:val="nil"/>
              <w:left w:val="nil"/>
              <w:bottom w:val="nil"/>
              <w:right w:val="nil"/>
            </w:tcBorders>
          </w:tcPr>
          <w:p w14:paraId="757B59FD" w14:textId="36FDA611" w:rsidR="00107742" w:rsidRDefault="00107742" w:rsidP="00807413">
            <w:pPr>
              <w:pStyle w:val="TableText"/>
            </w:pPr>
            <w:r>
              <w:t xml:space="preserve">Now, since our rendering code was written in the child theme, we have to move the rendering code into our </w:t>
            </w:r>
            <w:r w:rsidRPr="00107742">
              <w:rPr>
                <w:rStyle w:val="MarginNote-URL"/>
              </w:rPr>
              <w:t>index.php</w:t>
            </w:r>
            <w:r>
              <w:t xml:space="preserve"> file. In particular paste the following code which attaches some rendering code to a particular filter.</w:t>
            </w:r>
          </w:p>
          <w:p w14:paraId="5759AC2D" w14:textId="77777777" w:rsidR="00302A77" w:rsidRPr="00302A77" w:rsidRDefault="00302A77" w:rsidP="002E77E8">
            <w:pPr>
              <w:pStyle w:val="Code"/>
            </w:pPr>
          </w:p>
          <w:p w14:paraId="1B3D1078" w14:textId="77777777" w:rsidR="00302A77" w:rsidRPr="00302A77" w:rsidRDefault="00302A77" w:rsidP="002E77E8">
            <w:pPr>
              <w:pStyle w:val="Code"/>
            </w:pPr>
            <w:r w:rsidRPr="00302A77">
              <w:t>function textbook_content_display($content) {</w:t>
            </w:r>
          </w:p>
          <w:p w14:paraId="10AD8644" w14:textId="77777777" w:rsidR="00302A77" w:rsidRPr="00302A77" w:rsidRDefault="00302A77" w:rsidP="002E77E8">
            <w:pPr>
              <w:pStyle w:val="Code"/>
            </w:pPr>
            <w:r w:rsidRPr="00302A77">
              <w:t>global $post;</w:t>
            </w:r>
          </w:p>
          <w:p w14:paraId="6C049ACB" w14:textId="77777777" w:rsidR="00302A77" w:rsidRPr="00302A77" w:rsidRDefault="00302A77" w:rsidP="002E77E8">
            <w:pPr>
              <w:pStyle w:val="Code"/>
            </w:pPr>
            <w:r w:rsidRPr="00302A77">
              <w:t>//check for the custom post type</w:t>
            </w:r>
          </w:p>
          <w:p w14:paraId="07B35184" w14:textId="77777777" w:rsidR="00302A77" w:rsidRPr="00302A77" w:rsidRDefault="00302A77" w:rsidP="002E77E8">
            <w:pPr>
              <w:pStyle w:val="Code"/>
            </w:pPr>
            <w:r w:rsidRPr="00302A77">
              <w:t>if (get_post_type() != "textbook") {</w:t>
            </w:r>
          </w:p>
          <w:p w14:paraId="054ADA7F" w14:textId="77777777" w:rsidR="00302A77" w:rsidRPr="00302A77" w:rsidRDefault="00302A77" w:rsidP="002E77E8">
            <w:pPr>
              <w:pStyle w:val="Code"/>
            </w:pPr>
            <w:r w:rsidRPr="00302A77">
              <w:t>return $content;</w:t>
            </w:r>
          </w:p>
          <w:p w14:paraId="23ACEDB0" w14:textId="77777777" w:rsidR="00302A77" w:rsidRPr="00302A77" w:rsidRDefault="00302A77" w:rsidP="002E77E8">
            <w:pPr>
              <w:pStyle w:val="Code"/>
            </w:pPr>
            <w:r w:rsidRPr="00302A77">
              <w:t>}</w:t>
            </w:r>
          </w:p>
          <w:p w14:paraId="3C275194" w14:textId="77777777" w:rsidR="00302A77" w:rsidRPr="00302A77" w:rsidRDefault="00302A77" w:rsidP="002E77E8">
            <w:pPr>
              <w:pStyle w:val="Code"/>
            </w:pPr>
            <w:r w:rsidRPr="00302A77">
              <w:t>else {</w:t>
            </w:r>
          </w:p>
          <w:p w14:paraId="4B717009" w14:textId="77777777" w:rsidR="00302A77" w:rsidRPr="00302A77" w:rsidRDefault="00302A77" w:rsidP="002E77E8">
            <w:pPr>
              <w:pStyle w:val="Code"/>
            </w:pPr>
            <w:r w:rsidRPr="00302A77">
              <w:t>$custom = get_post_custom($post-&gt;ID);</w:t>
            </w:r>
          </w:p>
          <w:p w14:paraId="59E3D7DE" w14:textId="77777777" w:rsidR="00302A77" w:rsidRPr="00302A77" w:rsidRDefault="00302A77" w:rsidP="002E77E8">
            <w:pPr>
              <w:pStyle w:val="Code"/>
            </w:pPr>
            <w:r w:rsidRPr="00302A77">
              <w:t>$newContent='&lt;div class="title"&gt;'. get_the_title($post-&gt;ID).</w:t>
            </w:r>
          </w:p>
          <w:p w14:paraId="14DD4E3F" w14:textId="77777777" w:rsidR="00302A77" w:rsidRPr="00302A77" w:rsidRDefault="00302A77" w:rsidP="002E77E8">
            <w:pPr>
              <w:pStyle w:val="Code"/>
            </w:pPr>
            <w:r w:rsidRPr="00302A77">
              <w:t>'&lt;/div&gt;';</w:t>
            </w:r>
          </w:p>
          <w:p w14:paraId="090F7E43" w14:textId="77777777" w:rsidR="00302A77" w:rsidRPr="00302A77" w:rsidRDefault="00302A77" w:rsidP="002E77E8">
            <w:pPr>
              <w:pStyle w:val="Code"/>
            </w:pPr>
            <w:r w:rsidRPr="00302A77">
              <w:t>$author = $custom['textbook_author'][0]; //authors</w:t>
            </w:r>
          </w:p>
          <w:p w14:paraId="326B8CBC" w14:textId="77777777" w:rsidR="00302A77" w:rsidRPr="00302A77" w:rsidRDefault="00302A77" w:rsidP="002E77E8">
            <w:pPr>
              <w:pStyle w:val="Code"/>
            </w:pPr>
            <w:r w:rsidRPr="00302A77">
              <w:t>$pubdate = $custom['textbook_date'][0]; //date</w:t>
            </w:r>
          </w:p>
          <w:p w14:paraId="6302CB35" w14:textId="77777777" w:rsidR="00302A77" w:rsidRPr="00302A77" w:rsidRDefault="00302A77" w:rsidP="002E77E8">
            <w:pPr>
              <w:pStyle w:val="Code"/>
            </w:pPr>
            <w:r w:rsidRPr="00302A77">
              <w:t>$newContent .= '&lt;div class="author"&gt; By:' . $author;</w:t>
            </w:r>
          </w:p>
          <w:p w14:paraId="7D3A91F5" w14:textId="77777777" w:rsidR="00302A77" w:rsidRPr="00302A77" w:rsidRDefault="00302A77" w:rsidP="002E77E8">
            <w:pPr>
              <w:pStyle w:val="Code"/>
            </w:pPr>
            <w:r w:rsidRPr="00302A77">
              <w:t>$newContent .= '(' . $pubdate . ')&lt;/div&gt;';</w:t>
            </w:r>
          </w:p>
          <w:p w14:paraId="4AFE5ED0" w14:textId="77777777" w:rsidR="00302A77" w:rsidRPr="00302A77" w:rsidRDefault="00302A77" w:rsidP="002E77E8">
            <w:pPr>
              <w:pStyle w:val="Code"/>
            </w:pPr>
            <w:r w:rsidRPr="00302A77">
              <w:t>$newContent .= '&lt;div class="content"&gt;' . $content . '&lt;/div&gt;';</w:t>
            </w:r>
          </w:p>
          <w:p w14:paraId="1B882051" w14:textId="77777777" w:rsidR="00302A77" w:rsidRPr="00302A77" w:rsidRDefault="00302A77" w:rsidP="002E77E8">
            <w:pPr>
              <w:pStyle w:val="Code"/>
            </w:pPr>
            <w:r w:rsidRPr="00302A77">
              <w:t>return $newContent;</w:t>
            </w:r>
          </w:p>
          <w:p w14:paraId="504C733B" w14:textId="77777777" w:rsidR="00302A77" w:rsidRPr="00302A77" w:rsidRDefault="00302A77" w:rsidP="002E77E8">
            <w:pPr>
              <w:pStyle w:val="Code"/>
            </w:pPr>
            <w:r w:rsidRPr="00302A77">
              <w:t>}</w:t>
            </w:r>
          </w:p>
          <w:p w14:paraId="1FED73EE" w14:textId="77777777" w:rsidR="00302A77" w:rsidRPr="00302A77" w:rsidRDefault="00302A77" w:rsidP="002E77E8">
            <w:pPr>
              <w:pStyle w:val="Code"/>
            </w:pPr>
            <w:r w:rsidRPr="00302A77">
              <w:t>}</w:t>
            </w:r>
          </w:p>
          <w:p w14:paraId="604BD017" w14:textId="73852E99" w:rsidR="00302A77" w:rsidRPr="00302A77" w:rsidRDefault="00302A77" w:rsidP="002E77E8">
            <w:pPr>
              <w:pStyle w:val="Code"/>
            </w:pPr>
            <w:r w:rsidRPr="00302A77">
              <w:t>add_filter('the_content','textbook_content_display');</w:t>
            </w:r>
          </w:p>
          <w:p w14:paraId="75AA9237" w14:textId="42B0034C" w:rsidR="00107742" w:rsidRDefault="00107742" w:rsidP="00807413">
            <w:pPr>
              <w:pStyle w:val="TableText"/>
            </w:pPr>
          </w:p>
        </w:tc>
      </w:tr>
      <w:tr w:rsidR="00107742" w14:paraId="12ED4E42" w14:textId="77777777" w:rsidTr="000159C3">
        <w:trPr>
          <w:trHeight w:val="720"/>
        </w:trPr>
        <w:tc>
          <w:tcPr>
            <w:tcW w:w="450" w:type="dxa"/>
            <w:tcBorders>
              <w:top w:val="nil"/>
              <w:left w:val="nil"/>
              <w:bottom w:val="nil"/>
              <w:right w:val="nil"/>
            </w:tcBorders>
          </w:tcPr>
          <w:p w14:paraId="56B63068" w14:textId="183847E2" w:rsidR="00107742" w:rsidRDefault="00107742" w:rsidP="00743935">
            <w:pPr>
              <w:pStyle w:val="TableNumber"/>
            </w:pPr>
            <w:r>
              <w:t>4</w:t>
            </w:r>
          </w:p>
        </w:tc>
        <w:tc>
          <w:tcPr>
            <w:tcW w:w="7650" w:type="dxa"/>
            <w:tcBorders>
              <w:top w:val="nil"/>
              <w:left w:val="nil"/>
              <w:bottom w:val="nil"/>
              <w:right w:val="nil"/>
            </w:tcBorders>
          </w:tcPr>
          <w:p w14:paraId="266BDC40" w14:textId="23B5491F" w:rsidR="00107742" w:rsidRDefault="00097FC9" w:rsidP="00807413">
            <w:pPr>
              <w:pStyle w:val="TableText"/>
            </w:pPr>
            <w:r>
              <w:t xml:space="preserve">Now, just as with the custom post, you have a custom type of post item, but it can be used with any theme. </w:t>
            </w:r>
            <w:r w:rsidR="0043557A">
              <w:t>Just to confirm how much more powerful a plugin is , from a custom type in a theme</w:t>
            </w:r>
            <w:r>
              <w:t>, try changing themes, and note that the Textbooks still work (with a custom post, the custom post breaks when you change theme).</w:t>
            </w:r>
          </w:p>
          <w:p w14:paraId="284077EA" w14:textId="77777777" w:rsidR="00097FC9" w:rsidRDefault="00097FC9" w:rsidP="00807413">
            <w:pPr>
              <w:pStyle w:val="TableText"/>
            </w:pPr>
          </w:p>
        </w:tc>
      </w:tr>
    </w:tbl>
    <w:p w14:paraId="50FBAA57" w14:textId="009B5792" w:rsidR="00C20E13" w:rsidRDefault="00C20E13" w:rsidP="00C20E13">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20E13" w14:paraId="039C94BA" w14:textId="77777777" w:rsidTr="00743935">
        <w:trPr>
          <w:gridBefore w:val="1"/>
          <w:wBefore w:w="450" w:type="dxa"/>
        </w:trPr>
        <w:tc>
          <w:tcPr>
            <w:tcW w:w="7650" w:type="dxa"/>
            <w:tcBorders>
              <w:bottom w:val="single" w:sz="4" w:space="0" w:color="000080"/>
            </w:tcBorders>
            <w:shd w:val="clear" w:color="auto" w:fill="404040"/>
          </w:tcPr>
          <w:p w14:paraId="61C2A764" w14:textId="40DEBB80" w:rsidR="00C20E13" w:rsidRDefault="00C20E13" w:rsidP="00C20E13">
            <w:pPr>
              <w:pStyle w:val="TableStepHead"/>
            </w:pPr>
            <w:r>
              <w:br w:type="page"/>
            </w:r>
            <w:r>
              <w:rPr>
                <w:rStyle w:val="TableHeadingChar"/>
              </w:rPr>
              <w:t xml:space="preserve">Exercise </w:t>
            </w:r>
            <w:r w:rsidR="00A536F3">
              <w:rPr>
                <w:rStyle w:val="TableHeadingChar"/>
              </w:rPr>
              <w:t>21</w:t>
            </w:r>
            <w:r>
              <w:rPr>
                <w:rStyle w:val="TableHeadingChar"/>
              </w:rPr>
              <w:t>.11</w:t>
            </w:r>
            <w:r>
              <w:t xml:space="preserve"> — Define a Widget</w:t>
            </w:r>
          </w:p>
        </w:tc>
      </w:tr>
      <w:tr w:rsidR="00C20E13" w14:paraId="04641E5E" w14:textId="77777777" w:rsidTr="000159C3">
        <w:tc>
          <w:tcPr>
            <w:tcW w:w="450" w:type="dxa"/>
            <w:tcBorders>
              <w:top w:val="nil"/>
              <w:left w:val="nil"/>
              <w:bottom w:val="nil"/>
              <w:right w:val="nil"/>
            </w:tcBorders>
          </w:tcPr>
          <w:p w14:paraId="29025E8A" w14:textId="77777777" w:rsidR="00C20E13" w:rsidRDefault="00C20E13" w:rsidP="00743935">
            <w:pPr>
              <w:pStyle w:val="TableNumber"/>
            </w:pPr>
            <w:r>
              <w:t>1</w:t>
            </w:r>
          </w:p>
        </w:tc>
        <w:tc>
          <w:tcPr>
            <w:tcW w:w="7650" w:type="dxa"/>
            <w:tcBorders>
              <w:top w:val="nil"/>
              <w:left w:val="nil"/>
              <w:bottom w:val="nil"/>
              <w:right w:val="nil"/>
            </w:tcBorders>
          </w:tcPr>
          <w:p w14:paraId="5AF1AC19" w14:textId="19C2E2F4" w:rsidR="00AE06A4" w:rsidRDefault="00C20E13" w:rsidP="00AE06A4">
            <w:pPr>
              <w:pStyle w:val="TableText"/>
            </w:pPr>
            <w:r>
              <w:t xml:space="preserve">This </w:t>
            </w:r>
            <w:r w:rsidR="00AE06A4">
              <w:t xml:space="preserve">ultimate lab in WordPress converts your newly defined plugin from Exercise </w:t>
            </w:r>
            <w:r w:rsidR="00A536F3">
              <w:t>21</w:t>
            </w:r>
            <w:r w:rsidR="00AE06A4">
              <w:t>.10 into a widget that can be manipulated just like other widgets, in the sidebar etc.</w:t>
            </w:r>
          </w:p>
        </w:tc>
      </w:tr>
      <w:tr w:rsidR="00A04248" w14:paraId="711E57DC" w14:textId="77777777" w:rsidTr="000159C3">
        <w:trPr>
          <w:trHeight w:val="1909"/>
        </w:trPr>
        <w:tc>
          <w:tcPr>
            <w:tcW w:w="450" w:type="dxa"/>
            <w:tcBorders>
              <w:top w:val="nil"/>
              <w:left w:val="nil"/>
              <w:bottom w:val="nil"/>
              <w:right w:val="nil"/>
            </w:tcBorders>
          </w:tcPr>
          <w:p w14:paraId="0FEDA31D" w14:textId="553933FE" w:rsidR="00A04248" w:rsidRDefault="00A04248" w:rsidP="00743935">
            <w:pPr>
              <w:pStyle w:val="TableNumber"/>
            </w:pPr>
            <w:r>
              <w:t>2</w:t>
            </w:r>
          </w:p>
        </w:tc>
        <w:tc>
          <w:tcPr>
            <w:tcW w:w="7650" w:type="dxa"/>
            <w:tcBorders>
              <w:top w:val="nil"/>
              <w:left w:val="nil"/>
              <w:bottom w:val="nil"/>
              <w:right w:val="nil"/>
            </w:tcBorders>
          </w:tcPr>
          <w:p w14:paraId="2A975465" w14:textId="4BCC4988" w:rsidR="00A04248" w:rsidRDefault="00A04248" w:rsidP="000E7DDD">
            <w:pPr>
              <w:pStyle w:val="TableText"/>
            </w:pPr>
            <w:r>
              <w:t>Add to the index.php for your textbook plugin code to define the widget as follows:</w:t>
            </w:r>
          </w:p>
          <w:p w14:paraId="04D672F8" w14:textId="77777777" w:rsidR="00A04248" w:rsidRDefault="00A04248" w:rsidP="00AE06A4">
            <w:pPr>
              <w:pStyle w:val="Code"/>
            </w:pPr>
            <w:r>
              <w:t>function textbook_widget_display($args) {</w:t>
            </w:r>
          </w:p>
          <w:p w14:paraId="32055129" w14:textId="77777777" w:rsidR="00A04248" w:rsidRDefault="00A04248" w:rsidP="00AE06A4">
            <w:pPr>
              <w:pStyle w:val="Code"/>
            </w:pPr>
            <w:r>
              <w:t>echo $before_widget;</w:t>
            </w:r>
          </w:p>
          <w:p w14:paraId="11076D29" w14:textId="77777777" w:rsidR="00A04248" w:rsidRDefault="00A04248" w:rsidP="00AE06A4">
            <w:pPr>
              <w:pStyle w:val="Code"/>
            </w:pPr>
            <w:r>
              <w:t>echo $before_title . '&lt;h2&gt;Random Book&lt;/h2&gt;' . $after_title;</w:t>
            </w:r>
          </w:p>
          <w:p w14:paraId="64F37A82" w14:textId="77777777" w:rsidR="00A04248" w:rsidRDefault="00A04248" w:rsidP="00AE06A4">
            <w:pPr>
              <w:pStyle w:val="Code"/>
            </w:pPr>
            <w:r>
              <w:t>echo $after_widget;</w:t>
            </w:r>
          </w:p>
          <w:p w14:paraId="6BAFCB67" w14:textId="77777777" w:rsidR="00A04248" w:rsidRDefault="00A04248" w:rsidP="00AE06A4">
            <w:pPr>
              <w:pStyle w:val="Code"/>
            </w:pPr>
            <w:r>
              <w:t>$args = array(</w:t>
            </w:r>
          </w:p>
          <w:p w14:paraId="521B2A20" w14:textId="77777777" w:rsidR="00A04248" w:rsidRDefault="00A04248" w:rsidP="00AE06A4">
            <w:pPr>
              <w:pStyle w:val="Code"/>
            </w:pPr>
            <w:r>
              <w:t>'posts_per_page' =&gt; 1,</w:t>
            </w:r>
          </w:p>
          <w:p w14:paraId="772BE344" w14:textId="77777777" w:rsidR="00A04248" w:rsidRDefault="00A04248" w:rsidP="00AE06A4">
            <w:pPr>
              <w:pStyle w:val="Code"/>
            </w:pPr>
            <w:r>
              <w:t>'post_type' =&gt; array('textbook'),</w:t>
            </w:r>
          </w:p>
          <w:p w14:paraId="69BA9924" w14:textId="77777777" w:rsidR="00A04248" w:rsidRDefault="00A04248" w:rsidP="00AE06A4">
            <w:pPr>
              <w:pStyle w:val="Code"/>
            </w:pPr>
            <w:r>
              <w:t>'orderby' =&gt; "rand"</w:t>
            </w:r>
          </w:p>
          <w:p w14:paraId="3691FA95" w14:textId="77777777" w:rsidR="00A04248" w:rsidRDefault="00A04248" w:rsidP="00AE06A4">
            <w:pPr>
              <w:pStyle w:val="Code"/>
            </w:pPr>
            <w:r>
              <w:t>);</w:t>
            </w:r>
          </w:p>
          <w:p w14:paraId="1946ED50" w14:textId="77777777" w:rsidR="00A04248" w:rsidRDefault="00A04248" w:rsidP="00AE06A4">
            <w:pPr>
              <w:pStyle w:val="Code"/>
            </w:pPr>
            <w:r>
              <w:t>$bookQuery = new WP_Query();</w:t>
            </w:r>
          </w:p>
          <w:p w14:paraId="510ADEF8" w14:textId="77777777" w:rsidR="00A04248" w:rsidRDefault="00A04248" w:rsidP="00AE06A4">
            <w:pPr>
              <w:pStyle w:val="Code"/>
            </w:pPr>
            <w:r>
              <w:t>$bookQuery-&gt;query($args);</w:t>
            </w:r>
          </w:p>
          <w:p w14:paraId="29189FD2" w14:textId="77777777" w:rsidR="00A04248" w:rsidRDefault="00A04248" w:rsidP="00AE06A4">
            <w:pPr>
              <w:pStyle w:val="Code"/>
            </w:pPr>
            <w:r>
              <w:t>while ( $bookQuery-&gt;have_posts() ) : $bookQuery-&gt;the_post();</w:t>
            </w:r>
          </w:p>
          <w:p w14:paraId="30B7F8F5" w14:textId="77777777" w:rsidR="00A04248" w:rsidRDefault="00A04248" w:rsidP="00AE06A4">
            <w:pPr>
              <w:pStyle w:val="Code"/>
            </w:pPr>
            <w:r>
              <w:t>the_content();</w:t>
            </w:r>
          </w:p>
          <w:p w14:paraId="1CD6954A" w14:textId="77777777" w:rsidR="00A04248" w:rsidRDefault="00A04248" w:rsidP="00AE06A4">
            <w:pPr>
              <w:pStyle w:val="Code"/>
            </w:pPr>
            <w:r>
              <w:t>endwhile;</w:t>
            </w:r>
          </w:p>
          <w:p w14:paraId="6F29F9E4" w14:textId="77777777" w:rsidR="00A04248" w:rsidRDefault="00A04248" w:rsidP="00AE06A4">
            <w:pPr>
              <w:pStyle w:val="Code"/>
            </w:pPr>
            <w:r>
              <w:t>}</w:t>
            </w:r>
          </w:p>
          <w:p w14:paraId="3864A101" w14:textId="77777777" w:rsidR="00A04248" w:rsidRDefault="00A04248" w:rsidP="00AE06A4">
            <w:pPr>
              <w:pStyle w:val="Code"/>
            </w:pPr>
            <w:r>
              <w:t>// Register</w:t>
            </w:r>
          </w:p>
          <w:p w14:paraId="078182E7" w14:textId="77777777" w:rsidR="00A04248" w:rsidRDefault="00A04248" w:rsidP="00AE06A4">
            <w:pPr>
              <w:pStyle w:val="Code"/>
            </w:pPr>
            <w:r>
              <w:t>wp_register_sidebar_widget(</w:t>
            </w:r>
          </w:p>
          <w:p w14:paraId="0E877BBD" w14:textId="77777777" w:rsidR="00A04248" w:rsidRDefault="00A04248" w:rsidP="00AE06A4">
            <w:pPr>
              <w:pStyle w:val="Code"/>
            </w:pPr>
            <w:r>
              <w:t>'funwebdev_textbook_widget',// unique widget id</w:t>
            </w:r>
          </w:p>
          <w:p w14:paraId="7EA2AE64" w14:textId="77777777" w:rsidR="00A04248" w:rsidRDefault="00A04248" w:rsidP="00AE06A4">
            <w:pPr>
              <w:pStyle w:val="Code"/>
            </w:pPr>
            <w:r>
              <w:t>'Random Textbook', // widget name</w:t>
            </w:r>
          </w:p>
          <w:p w14:paraId="42091D07" w14:textId="77777777" w:rsidR="00A04248" w:rsidRDefault="00A04248" w:rsidP="00AE06A4">
            <w:pPr>
              <w:pStyle w:val="Code"/>
            </w:pPr>
            <w:r>
              <w:t>'textbook_widget_display', // callback function</w:t>
            </w:r>
          </w:p>
          <w:p w14:paraId="72AB6231" w14:textId="77777777" w:rsidR="00A04248" w:rsidRDefault="00A04248" w:rsidP="00AE06A4">
            <w:pPr>
              <w:pStyle w:val="Code"/>
            </w:pPr>
            <w:r>
              <w:t>array( // options</w:t>
            </w:r>
          </w:p>
          <w:p w14:paraId="33E2EB09" w14:textId="77777777" w:rsidR="00A04248" w:rsidRDefault="00A04248" w:rsidP="00AE06A4">
            <w:pPr>
              <w:pStyle w:val="Code"/>
            </w:pPr>
            <w:r>
              <w:t>'description' =&gt; 'Displays a random Textbook'</w:t>
            </w:r>
          </w:p>
          <w:p w14:paraId="235F8E37" w14:textId="77777777" w:rsidR="00A04248" w:rsidRDefault="00A04248" w:rsidP="00AE06A4">
            <w:pPr>
              <w:pStyle w:val="Code"/>
            </w:pPr>
            <w:r>
              <w:t>)</w:t>
            </w:r>
          </w:p>
          <w:p w14:paraId="23DF9492" w14:textId="77777777" w:rsidR="00A04248" w:rsidRDefault="00A04248" w:rsidP="00AE06A4">
            <w:pPr>
              <w:pStyle w:val="Code"/>
            </w:pPr>
            <w:r>
              <w:t>);</w:t>
            </w:r>
          </w:p>
          <w:p w14:paraId="53536E8B" w14:textId="77777777" w:rsidR="00A04248" w:rsidRDefault="00A04248" w:rsidP="00AE06A4">
            <w:pPr>
              <w:pStyle w:val="TableText"/>
            </w:pPr>
          </w:p>
          <w:p w14:paraId="0A8D7DC3" w14:textId="77777777" w:rsidR="00A04248" w:rsidRDefault="00A04248" w:rsidP="000E7DDD">
            <w:pPr>
              <w:pStyle w:val="TableText"/>
            </w:pPr>
          </w:p>
        </w:tc>
      </w:tr>
      <w:tr w:rsidR="00A04248" w14:paraId="539A4DFB" w14:textId="77777777" w:rsidTr="000159C3">
        <w:trPr>
          <w:trHeight w:val="1907"/>
        </w:trPr>
        <w:tc>
          <w:tcPr>
            <w:tcW w:w="450" w:type="dxa"/>
            <w:tcBorders>
              <w:top w:val="nil"/>
              <w:left w:val="nil"/>
              <w:bottom w:val="nil"/>
              <w:right w:val="nil"/>
            </w:tcBorders>
          </w:tcPr>
          <w:p w14:paraId="63484708" w14:textId="0E5E0A9A" w:rsidR="00A04248" w:rsidRDefault="00A04248" w:rsidP="00743935">
            <w:pPr>
              <w:pStyle w:val="TableNumber"/>
            </w:pPr>
            <w:r>
              <w:t>3</w:t>
            </w:r>
          </w:p>
        </w:tc>
        <w:tc>
          <w:tcPr>
            <w:tcW w:w="7650" w:type="dxa"/>
            <w:tcBorders>
              <w:top w:val="nil"/>
              <w:left w:val="nil"/>
              <w:bottom w:val="nil"/>
              <w:right w:val="nil"/>
            </w:tcBorders>
          </w:tcPr>
          <w:p w14:paraId="69AD4CE6" w14:textId="07E3546F" w:rsidR="00A04248" w:rsidRDefault="00A04248" w:rsidP="000E7DDD">
            <w:pPr>
              <w:pStyle w:val="TableText"/>
            </w:pPr>
            <w:r>
              <w:t>Now go to the Appearance-&gt;Widgets section of your panel and look for the Random Textbook widget.</w:t>
            </w:r>
            <w:r w:rsidR="00F55E6E">
              <w:t xml:space="preserve"> Drag it into the sidebar to make it actice on your site as shown in Figure </w:t>
            </w:r>
            <w:r w:rsidR="00A536F3">
              <w:t>21</w:t>
            </w:r>
            <w:r w:rsidR="00F55E6E">
              <w:t>.25</w:t>
            </w:r>
          </w:p>
          <w:p w14:paraId="12A3AD1E" w14:textId="3EE47D48" w:rsidR="00F55E6E" w:rsidRDefault="008F7DF0" w:rsidP="00F55E6E">
            <w:pPr>
              <w:pStyle w:val="FigureImage"/>
            </w:pPr>
            <w:r>
              <w:rPr>
                <w:noProof/>
              </w:rPr>
              <w:drawing>
                <wp:inline distT="0" distB="0" distL="0" distR="0" wp14:anchorId="5EA6FE88" wp14:editId="5F3C3D72">
                  <wp:extent cx="4720590" cy="294767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0.18.37 PM.png"/>
                          <pic:cNvPicPr/>
                        </pic:nvPicPr>
                        <pic:blipFill>
                          <a:blip r:embed="rId34">
                            <a:extLst>
                              <a:ext uri="{28A0092B-C50C-407E-A947-70E740481C1C}">
                                <a14:useLocalDpi xmlns:a14="http://schemas.microsoft.com/office/drawing/2010/main" val="0"/>
                              </a:ext>
                            </a:extLst>
                          </a:blip>
                          <a:stretch>
                            <a:fillRect/>
                          </a:stretch>
                        </pic:blipFill>
                        <pic:spPr>
                          <a:xfrm>
                            <a:off x="0" y="0"/>
                            <a:ext cx="4720590" cy="2947670"/>
                          </a:xfrm>
                          <a:prstGeom prst="rect">
                            <a:avLst/>
                          </a:prstGeom>
                        </pic:spPr>
                      </pic:pic>
                    </a:graphicData>
                  </a:graphic>
                </wp:inline>
              </w:drawing>
            </w:r>
          </w:p>
          <w:p w14:paraId="0B7DA27B" w14:textId="7FD037B6" w:rsidR="00F55E6E" w:rsidRPr="00F55E6E" w:rsidRDefault="00F55E6E" w:rsidP="00F55E6E">
            <w:pPr>
              <w:pStyle w:val="Caption"/>
            </w:pPr>
            <w:r>
              <w:t xml:space="preserve">Figure </w:t>
            </w:r>
            <w:r w:rsidR="00A536F3">
              <w:t>21</w:t>
            </w:r>
            <w:r>
              <w:t>,25 The Widget being added to the sidebar in the admin interface.</w:t>
            </w:r>
          </w:p>
          <w:p w14:paraId="66D9FBB5" w14:textId="70D891AC" w:rsidR="00F55E6E" w:rsidRDefault="00F55E6E" w:rsidP="000E7DDD">
            <w:pPr>
              <w:pStyle w:val="TableText"/>
            </w:pPr>
          </w:p>
        </w:tc>
      </w:tr>
      <w:tr w:rsidR="00A04248" w14:paraId="6AEF1BBF" w14:textId="77777777" w:rsidTr="000159C3">
        <w:trPr>
          <w:trHeight w:val="1907"/>
        </w:trPr>
        <w:tc>
          <w:tcPr>
            <w:tcW w:w="450" w:type="dxa"/>
            <w:tcBorders>
              <w:top w:val="nil"/>
              <w:left w:val="nil"/>
              <w:bottom w:val="nil"/>
              <w:right w:val="nil"/>
            </w:tcBorders>
          </w:tcPr>
          <w:p w14:paraId="61AE805B" w14:textId="2C351544" w:rsidR="00A04248" w:rsidRDefault="00A04248" w:rsidP="00743935">
            <w:pPr>
              <w:pStyle w:val="TableNumber"/>
            </w:pPr>
            <w:r>
              <w:t>4</w:t>
            </w:r>
          </w:p>
        </w:tc>
        <w:tc>
          <w:tcPr>
            <w:tcW w:w="7650" w:type="dxa"/>
            <w:tcBorders>
              <w:top w:val="nil"/>
              <w:left w:val="nil"/>
              <w:bottom w:val="nil"/>
              <w:right w:val="nil"/>
            </w:tcBorders>
          </w:tcPr>
          <w:p w14:paraId="2906E3A0" w14:textId="117F1E28" w:rsidR="00A04248" w:rsidRDefault="00EE4339" w:rsidP="000E7DDD">
            <w:pPr>
              <w:pStyle w:val="TableText"/>
            </w:pPr>
            <w:r>
              <w:t>Surf to the site and you should see a "random textbook" being displayed in the sidebar. Your widget is complete, drawing from your plugin which adds a custom type to any theme.</w:t>
            </w:r>
            <w:r w:rsidR="00823070">
              <w:t xml:space="preserve"> The site now has a 3</w:t>
            </w:r>
            <w:r w:rsidR="00823070" w:rsidRPr="00823070">
              <w:rPr>
                <w:vertAlign w:val="superscript"/>
              </w:rPr>
              <w:t>rd</w:t>
            </w:r>
            <w:r w:rsidR="00823070">
              <w:t xml:space="preserve"> party plugin (or many) and makes use of a custom plugin and widget to add a random book to the sidebar as shown in Figure </w:t>
            </w:r>
            <w:r w:rsidR="00A536F3">
              <w:t>21</w:t>
            </w:r>
            <w:r w:rsidR="00823070">
              <w:t>,26</w:t>
            </w:r>
          </w:p>
          <w:p w14:paraId="4C45252C" w14:textId="77777777" w:rsidR="00823070" w:rsidRDefault="004311A9" w:rsidP="00823070">
            <w:pPr>
              <w:pStyle w:val="FigureImage"/>
            </w:pPr>
            <w:r>
              <w:rPr>
                <w:noProof/>
              </w:rPr>
              <w:drawing>
                <wp:inline distT="0" distB="0" distL="0" distR="0" wp14:anchorId="7E49A997" wp14:editId="093C7B02">
                  <wp:extent cx="1478720" cy="258590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0.20.30 PM.png"/>
                          <pic:cNvPicPr/>
                        </pic:nvPicPr>
                        <pic:blipFill>
                          <a:blip r:embed="rId35">
                            <a:extLst>
                              <a:ext uri="{28A0092B-C50C-407E-A947-70E740481C1C}">
                                <a14:useLocalDpi xmlns:a14="http://schemas.microsoft.com/office/drawing/2010/main" val="0"/>
                              </a:ext>
                            </a:extLst>
                          </a:blip>
                          <a:stretch>
                            <a:fillRect/>
                          </a:stretch>
                        </pic:blipFill>
                        <pic:spPr>
                          <a:xfrm>
                            <a:off x="0" y="0"/>
                            <a:ext cx="1478720" cy="2585902"/>
                          </a:xfrm>
                          <a:prstGeom prst="rect">
                            <a:avLst/>
                          </a:prstGeom>
                        </pic:spPr>
                      </pic:pic>
                    </a:graphicData>
                  </a:graphic>
                </wp:inline>
              </w:drawing>
            </w:r>
          </w:p>
          <w:p w14:paraId="7E7F0BA8" w14:textId="30B3C554" w:rsidR="004311A9" w:rsidRPr="004311A9" w:rsidRDefault="004311A9" w:rsidP="004311A9">
            <w:pPr>
              <w:pStyle w:val="Caption"/>
            </w:pPr>
            <w:r>
              <w:t xml:space="preserve">Figure </w:t>
            </w:r>
            <w:r w:rsidR="00A536F3">
              <w:t>21</w:t>
            </w:r>
            <w:r>
              <w:t>,26 A screenshot of the Widget in action.</w:t>
            </w:r>
          </w:p>
        </w:tc>
      </w:tr>
    </w:tbl>
    <w:p w14:paraId="7536D3D3" w14:textId="33C46513" w:rsidR="004D7028" w:rsidRPr="004D7028" w:rsidRDefault="004D7028" w:rsidP="00C20E13"/>
    <w:sectPr w:rsidR="004D7028" w:rsidRPr="004D7028" w:rsidSect="00516FDE">
      <w:headerReference w:type="even" r:id="rId36"/>
      <w:headerReference w:type="default" r:id="rId37"/>
      <w:footerReference w:type="even" r:id="rId38"/>
      <w:footerReference w:type="default" r:id="rId39"/>
      <w:headerReference w:type="first" r:id="rId40"/>
      <w:footerReference w:type="first" r:id="rId41"/>
      <w:pgSz w:w="12240" w:h="15840" w:code="1"/>
      <w:pgMar w:top="1440" w:right="3168" w:bottom="2160" w:left="1512" w:header="576" w:footer="57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4D9CFD" w14:textId="77777777" w:rsidR="00823070" w:rsidRDefault="00823070">
      <w:r>
        <w:separator/>
      </w:r>
    </w:p>
  </w:endnote>
  <w:endnote w:type="continuationSeparator" w:id="0">
    <w:p w14:paraId="006EC408" w14:textId="77777777" w:rsidR="00823070" w:rsidRDefault="00823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auto"/>
    <w:pitch w:val="variable"/>
    <w:sig w:usb0="A00002EF" w:usb1="4000A44B" w:usb2="00000000" w:usb3="00000000" w:csb0="0000019F" w:csb1="00000000"/>
  </w:font>
  <w:font w:name="Rockwell">
    <w:panose1 w:val="02060603020205020403"/>
    <w:charset w:val="00"/>
    <w:family w:val="auto"/>
    <w:pitch w:val="variable"/>
    <w:sig w:usb0="00000003" w:usb1="00000000" w:usb2="00000000" w:usb3="00000000" w:csb0="00000001" w:csb1="00000000"/>
  </w:font>
  <w:font w:name="Franklin Gothic Demi">
    <w:altName w:val="Arial"/>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Arial Unicode MS"/>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Rockwell Condensed">
    <w:altName w:val="Lucida Fax"/>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F311F" w14:textId="77777777" w:rsidR="000722B9" w:rsidRDefault="000722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72574" w14:textId="06A947B1" w:rsidR="00823070" w:rsidRPr="00A53E73" w:rsidRDefault="00823070" w:rsidP="00B84824">
    <w:pPr>
      <w:pStyle w:val="Footer"/>
    </w:pPr>
    <w:r w:rsidRPr="00A53E73">
      <w:t>Copyright © 201</w:t>
    </w:r>
    <w:r w:rsidR="000722B9">
      <w:t>7</w:t>
    </w:r>
    <w:bookmarkStart w:id="0" w:name="_GoBack"/>
    <w:bookmarkEnd w:id="0"/>
    <w:r w:rsidRPr="00A53E73">
      <w:t xml:space="preserve"> Randy Connolly and Ricardo Hoar</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3AD57" w14:textId="77777777" w:rsidR="000722B9" w:rsidRDefault="000722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0DB5AD" w14:textId="77777777" w:rsidR="00823070" w:rsidRDefault="00823070">
      <w:r>
        <w:separator/>
      </w:r>
    </w:p>
  </w:footnote>
  <w:footnote w:type="continuationSeparator" w:id="0">
    <w:p w14:paraId="534C96D8" w14:textId="77777777" w:rsidR="00823070" w:rsidRDefault="0082307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36234" w14:textId="77777777" w:rsidR="00823070" w:rsidRDefault="00823070">
    <w:pPr>
      <w:pStyle w:val="Header"/>
    </w:pPr>
    <w:r>
      <w:rPr>
        <w:noProof/>
      </w:rPr>
      <mc:AlternateContent>
        <mc:Choice Requires="wps">
          <w:drawing>
            <wp:anchor distT="0" distB="0" distL="114300" distR="114300" simplePos="0" relativeHeight="251664384" behindDoc="0" locked="0" layoutInCell="0" allowOverlap="1" wp14:anchorId="664AB650" wp14:editId="2BBDD649">
              <wp:simplePos x="0" y="0"/>
              <wp:positionH relativeFrom="margin">
                <wp:align>left</wp:align>
              </wp:positionH>
              <wp:positionV relativeFrom="topMargin">
                <wp:align>center</wp:align>
              </wp:positionV>
              <wp:extent cx="4800600" cy="134620"/>
              <wp:effectExtent l="0" t="0" r="0" b="1778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20DFD55D" w14:textId="5E68F740" w:rsidR="00823070" w:rsidRDefault="00823070">
                              <w:r>
                                <w:rPr>
                                  <w:rFonts w:ascii="Rockwell Condensed" w:hAnsi="Rockwell Condensed"/>
                                  <w:sz w:val="18"/>
                                  <w:szCs w:val="18"/>
                                </w:rPr>
                                <w:t>Lab 18</w:t>
                              </w:r>
                              <w:r w:rsidRPr="00B84824">
                                <w:rPr>
                                  <w:rFonts w:ascii="Rockwell Condensed" w:hAnsi="Rockwell Condensed"/>
                                  <w:sz w:val="18"/>
                                  <w:szCs w:val="18"/>
                                </w:rPr>
                                <w:t xml:space="preserve">: </w:t>
                              </w:r>
                              <w:r>
                                <w:rPr>
                                  <w:rFonts w:ascii="Rockwell Condensed" w:hAnsi="Rockwell Condensed"/>
                                  <w:sz w:val="18"/>
                                  <w:szCs w:val="18"/>
                                </w:rPr>
                                <w:t>Content Management Systems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0;margin-top:0;width:378pt;height:10.6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Content>
                      <w:p w14:paraId="20DFD55D" w14:textId="5E68F740" w:rsidR="00823070" w:rsidRDefault="00823070">
                        <w:r>
                          <w:rPr>
                            <w:rFonts w:ascii="Rockwell Condensed" w:hAnsi="Rockwell Condensed"/>
                            <w:sz w:val="18"/>
                            <w:szCs w:val="18"/>
                          </w:rPr>
                          <w:t>Lab 18</w:t>
                        </w:r>
                        <w:r w:rsidRPr="00B84824">
                          <w:rPr>
                            <w:rFonts w:ascii="Rockwell Condensed" w:hAnsi="Rockwell Condensed"/>
                            <w:sz w:val="18"/>
                            <w:szCs w:val="18"/>
                          </w:rPr>
                          <w:t xml:space="preserve">: </w:t>
                        </w:r>
                        <w:r>
                          <w:rPr>
                            <w:rFonts w:ascii="Rockwell Condensed" w:hAnsi="Rockwell Condensed"/>
                            <w:sz w:val="18"/>
                            <w:szCs w:val="18"/>
                          </w:rPr>
                          <w:t>Content Management Systems</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0" allowOverlap="1" wp14:anchorId="687B5702" wp14:editId="5EC5CB14">
              <wp:simplePos x="0" y="0"/>
              <wp:positionH relativeFrom="page">
                <wp:align>left</wp:align>
              </wp:positionH>
              <wp:positionV relativeFrom="topMargin">
                <wp:align>center</wp:align>
              </wp:positionV>
              <wp:extent cx="2011680" cy="17145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145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E7667" w14:textId="77777777" w:rsidR="00823070" w:rsidRPr="00B84824" w:rsidRDefault="00823070">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0722B9">
                            <w:rPr>
                              <w:rFonts w:ascii="Rockwell Extra Bold" w:hAnsi="Rockwell Extra Bold"/>
                              <w:noProof/>
                              <w:color w:val="404040"/>
                            </w:rPr>
                            <w:t>4</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7" o:spid="_x0000_s1027" type="#_x0000_t202" style="position:absolute;margin-left:0;margin-top:0;width:158.4pt;height:13.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" o:allowincell="f" fillcolor="#f3f3e7" stroked="f">
              <v:textbox style="mso-fit-shape-to-text:t" inset=",0,,0">
                <w:txbxContent>
                  <w:p w14:paraId="652E7667" w14:textId="77777777" w:rsidR="00823070" w:rsidRPr="00B84824" w:rsidRDefault="00823070">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3E5BAD">
                      <w:rPr>
                        <w:rFonts w:ascii="Rockwell Extra Bold" w:hAnsi="Rockwell Extra Bold"/>
                        <w:noProof/>
                        <w:color w:val="404040"/>
                      </w:rPr>
                      <w:t>2</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1E677" w14:textId="77777777" w:rsidR="00823070" w:rsidRDefault="00823070">
    <w:pPr>
      <w:pStyle w:val="Header"/>
    </w:pPr>
    <w:r>
      <w:rPr>
        <w:noProof/>
      </w:rPr>
      <mc:AlternateContent>
        <mc:Choice Requires="wps">
          <w:drawing>
            <wp:anchor distT="0" distB="0" distL="114300" distR="114300" simplePos="0" relativeHeight="251667456" behindDoc="0" locked="0" layoutInCell="0" allowOverlap="1" wp14:anchorId="650CB8EC" wp14:editId="341F1CD6">
              <wp:simplePos x="0" y="0"/>
              <wp:positionH relativeFrom="margin">
                <wp:align>left</wp:align>
              </wp:positionH>
              <wp:positionV relativeFrom="topMargin">
                <wp:align>center</wp:align>
              </wp:positionV>
              <wp:extent cx="4800600" cy="134620"/>
              <wp:effectExtent l="0" t="0" r="0" b="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B10E" w14:textId="77777777" w:rsidR="00823070" w:rsidRPr="00B84824" w:rsidRDefault="00823070">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8" type="#_x0000_t202" style="position:absolute;margin-left:0;margin-top:0;width:378pt;height:10.6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" o:allowincell="f" filled="f" stroked="f">
              <v:textbox style="mso-fit-shape-to-text:t" inset=",0,,0">
                <w:txbxContent>
                  <w:p w14:paraId="73EDB10E" w14:textId="77777777" w:rsidR="00823070" w:rsidRPr="00B84824" w:rsidRDefault="00823070">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0" allowOverlap="1" wp14:anchorId="28A2152F" wp14:editId="6D1384F0">
              <wp:simplePos x="0" y="0"/>
              <wp:positionH relativeFrom="page">
                <wp:align>right</wp:align>
              </wp:positionH>
              <wp:positionV relativeFrom="topMargin">
                <wp:align>center</wp:align>
              </wp:positionV>
              <wp:extent cx="960120" cy="171450"/>
              <wp:effectExtent l="2540" t="0" r="0"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1450"/>
                      </a:xfrm>
                      <a:prstGeom prst="rect">
                        <a:avLst/>
                      </a:prstGeom>
                      <a:solidFill>
                        <a:srgbClr val="F3F3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7DA95" w14:textId="77777777" w:rsidR="00823070" w:rsidRPr="00B84824" w:rsidRDefault="00823070">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0722B9">
                            <w:rPr>
                              <w:rFonts w:ascii="Rockwell Extra Bold" w:hAnsi="Rockwell Extra Bold"/>
                              <w:noProof/>
                              <w:color w:val="404040"/>
                            </w:rPr>
                            <w:t>3</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9" o:spid="_x0000_s1029" type="#_x0000_t202" style="position:absolute;margin-left:24.4pt;margin-top:0;width:75.6pt;height:13.5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" o:allowincell="f" fillcolor="#f3f3e7" stroked="f">
              <v:textbox style="mso-fit-shape-to-text:t" inset=",0,,0">
                <w:txbxContent>
                  <w:p w14:paraId="3A77DA95" w14:textId="77777777" w:rsidR="00823070" w:rsidRPr="00B84824" w:rsidRDefault="00823070">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3E5BAD">
                      <w:rPr>
                        <w:rFonts w:ascii="Rockwell Extra Bold" w:hAnsi="Rockwell Extra Bold"/>
                        <w:noProof/>
                        <w:color w:val="404040"/>
                      </w:rPr>
                      <w:t>3</w:t>
                    </w:r>
                    <w:r w:rsidRPr="00B84824">
                      <w:rPr>
                        <w:rFonts w:ascii="Rockwell Extra Bold" w:hAnsi="Rockwell Extra Bold"/>
                        <w:color w:val="404040"/>
                      </w:rPr>
                      <w:fldChar w:fldCharType="end"/>
                    </w:r>
                  </w:p>
                </w:txbxContent>
              </v:textbox>
              <w10:wrap anchorx="page" anchory="margin"/>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4E431" w14:textId="77777777" w:rsidR="000722B9" w:rsidRDefault="000722B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0A0CD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B40B458"/>
    <w:lvl w:ilvl="0">
      <w:start w:val="1"/>
      <w:numFmt w:val="decimal"/>
      <w:lvlText w:val="%1."/>
      <w:lvlJc w:val="left"/>
      <w:pPr>
        <w:tabs>
          <w:tab w:val="num" w:pos="1800"/>
        </w:tabs>
        <w:ind w:left="1800" w:hanging="360"/>
      </w:pPr>
    </w:lvl>
  </w:abstractNum>
  <w:abstractNum w:abstractNumId="2">
    <w:nsid w:val="FFFFFF7D"/>
    <w:multiLevelType w:val="singleLevel"/>
    <w:tmpl w:val="FF9A7B30"/>
    <w:lvl w:ilvl="0">
      <w:start w:val="1"/>
      <w:numFmt w:val="decimal"/>
      <w:lvlText w:val="%1."/>
      <w:lvlJc w:val="left"/>
      <w:pPr>
        <w:tabs>
          <w:tab w:val="num" w:pos="1440"/>
        </w:tabs>
        <w:ind w:left="1440" w:hanging="360"/>
      </w:pPr>
    </w:lvl>
  </w:abstractNum>
  <w:abstractNum w:abstractNumId="3">
    <w:nsid w:val="FFFFFF7E"/>
    <w:multiLevelType w:val="singleLevel"/>
    <w:tmpl w:val="7C821376"/>
    <w:lvl w:ilvl="0">
      <w:start w:val="1"/>
      <w:numFmt w:val="decimal"/>
      <w:lvlText w:val="%1."/>
      <w:lvlJc w:val="left"/>
      <w:pPr>
        <w:tabs>
          <w:tab w:val="num" w:pos="1080"/>
        </w:tabs>
        <w:ind w:left="1080" w:hanging="360"/>
      </w:pPr>
    </w:lvl>
  </w:abstractNum>
  <w:abstractNum w:abstractNumId="4">
    <w:nsid w:val="FFFFFF7F"/>
    <w:multiLevelType w:val="singleLevel"/>
    <w:tmpl w:val="1708FE7C"/>
    <w:lvl w:ilvl="0">
      <w:start w:val="1"/>
      <w:numFmt w:val="decimal"/>
      <w:lvlText w:val="%1."/>
      <w:lvlJc w:val="left"/>
      <w:pPr>
        <w:tabs>
          <w:tab w:val="num" w:pos="720"/>
        </w:tabs>
        <w:ind w:left="720" w:hanging="360"/>
      </w:pPr>
    </w:lvl>
  </w:abstractNum>
  <w:abstractNum w:abstractNumId="5">
    <w:nsid w:val="FFFFFF80"/>
    <w:multiLevelType w:val="singleLevel"/>
    <w:tmpl w:val="562E82C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4CCEC1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EA0619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4C5262D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2CBEC6A4"/>
    <w:lvl w:ilvl="0">
      <w:start w:val="1"/>
      <w:numFmt w:val="decimal"/>
      <w:lvlText w:val="%1."/>
      <w:lvlJc w:val="left"/>
      <w:pPr>
        <w:tabs>
          <w:tab w:val="num" w:pos="360"/>
        </w:tabs>
        <w:ind w:left="360" w:hanging="360"/>
      </w:pPr>
    </w:lvl>
  </w:abstractNum>
  <w:abstractNum w:abstractNumId="10">
    <w:nsid w:val="FFFFFF89"/>
    <w:multiLevelType w:val="singleLevel"/>
    <w:tmpl w:val="7CE6FC86"/>
    <w:lvl w:ilvl="0">
      <w:start w:val="1"/>
      <w:numFmt w:val="bullet"/>
      <w:lvlText w:val=""/>
      <w:lvlJc w:val="left"/>
      <w:pPr>
        <w:tabs>
          <w:tab w:val="num" w:pos="360"/>
        </w:tabs>
        <w:ind w:left="360" w:hanging="360"/>
      </w:pPr>
      <w:rPr>
        <w:rFonts w:ascii="Symbol" w:hAnsi="Symbol" w:hint="default"/>
      </w:rPr>
    </w:lvl>
  </w:abstractNum>
  <w:abstractNum w:abstractNumId="11">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3">
    <w:nsid w:val="3D286801"/>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5">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abstractNum w:abstractNumId="16">
    <w:nsid w:val="7AF71D99"/>
    <w:multiLevelType w:val="hybridMultilevel"/>
    <w:tmpl w:val="4E769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4"/>
  </w:num>
  <w:num w:numId="4">
    <w:abstractNumId w:val="15"/>
  </w:num>
  <w:num w:numId="5">
    <w:abstractNumId w:val="11"/>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mirrorMargins/>
  <w:attachedTemplate r:id="rId1"/>
  <w:linkStyles/>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o:colormru v:ext="edit" colors="#f3f3e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2C6"/>
    <w:rsid w:val="000006B4"/>
    <w:rsid w:val="00003514"/>
    <w:rsid w:val="000066EF"/>
    <w:rsid w:val="0001014C"/>
    <w:rsid w:val="000159C3"/>
    <w:rsid w:val="00021562"/>
    <w:rsid w:val="00023185"/>
    <w:rsid w:val="00024478"/>
    <w:rsid w:val="00033E9D"/>
    <w:rsid w:val="00034CA7"/>
    <w:rsid w:val="00037A38"/>
    <w:rsid w:val="000445BC"/>
    <w:rsid w:val="0004547B"/>
    <w:rsid w:val="0004646E"/>
    <w:rsid w:val="00055730"/>
    <w:rsid w:val="00057290"/>
    <w:rsid w:val="00064901"/>
    <w:rsid w:val="000722B9"/>
    <w:rsid w:val="000746C0"/>
    <w:rsid w:val="00086306"/>
    <w:rsid w:val="00097309"/>
    <w:rsid w:val="00097FC9"/>
    <w:rsid w:val="000B509B"/>
    <w:rsid w:val="000B601D"/>
    <w:rsid w:val="000C626C"/>
    <w:rsid w:val="000C6B1C"/>
    <w:rsid w:val="000E11D0"/>
    <w:rsid w:val="000E3FE5"/>
    <w:rsid w:val="000E633A"/>
    <w:rsid w:val="000E7DDD"/>
    <w:rsid w:val="001075B9"/>
    <w:rsid w:val="00107742"/>
    <w:rsid w:val="0011002C"/>
    <w:rsid w:val="00120F1F"/>
    <w:rsid w:val="00124A4D"/>
    <w:rsid w:val="00130841"/>
    <w:rsid w:val="00131147"/>
    <w:rsid w:val="00133F2A"/>
    <w:rsid w:val="001361C3"/>
    <w:rsid w:val="00147A12"/>
    <w:rsid w:val="00152B9A"/>
    <w:rsid w:val="00155FDF"/>
    <w:rsid w:val="0016352B"/>
    <w:rsid w:val="00165C42"/>
    <w:rsid w:val="001669D6"/>
    <w:rsid w:val="00170E63"/>
    <w:rsid w:val="00171782"/>
    <w:rsid w:val="00171AAE"/>
    <w:rsid w:val="00172533"/>
    <w:rsid w:val="00173FF9"/>
    <w:rsid w:val="00177EEE"/>
    <w:rsid w:val="001838DE"/>
    <w:rsid w:val="00185268"/>
    <w:rsid w:val="001A23DF"/>
    <w:rsid w:val="001A5914"/>
    <w:rsid w:val="001A7F40"/>
    <w:rsid w:val="001B17ED"/>
    <w:rsid w:val="001B5AEF"/>
    <w:rsid w:val="001C3B9E"/>
    <w:rsid w:val="001D075B"/>
    <w:rsid w:val="001E529A"/>
    <w:rsid w:val="001F1EAD"/>
    <w:rsid w:val="001F791A"/>
    <w:rsid w:val="00205F98"/>
    <w:rsid w:val="00206055"/>
    <w:rsid w:val="00207220"/>
    <w:rsid w:val="00207DAE"/>
    <w:rsid w:val="00243179"/>
    <w:rsid w:val="00243AAA"/>
    <w:rsid w:val="00250615"/>
    <w:rsid w:val="00250989"/>
    <w:rsid w:val="00251301"/>
    <w:rsid w:val="00251B7A"/>
    <w:rsid w:val="002553C2"/>
    <w:rsid w:val="00256621"/>
    <w:rsid w:val="0026284D"/>
    <w:rsid w:val="00264EF2"/>
    <w:rsid w:val="00265FF3"/>
    <w:rsid w:val="00266532"/>
    <w:rsid w:val="00271266"/>
    <w:rsid w:val="00272C6E"/>
    <w:rsid w:val="00275EB2"/>
    <w:rsid w:val="002824DB"/>
    <w:rsid w:val="00290B27"/>
    <w:rsid w:val="002922A2"/>
    <w:rsid w:val="0029509E"/>
    <w:rsid w:val="00295D91"/>
    <w:rsid w:val="002B46A9"/>
    <w:rsid w:val="002C0ED9"/>
    <w:rsid w:val="002C79B9"/>
    <w:rsid w:val="002D0E06"/>
    <w:rsid w:val="002D4668"/>
    <w:rsid w:val="002D570D"/>
    <w:rsid w:val="002E4048"/>
    <w:rsid w:val="002E77E8"/>
    <w:rsid w:val="003000FF"/>
    <w:rsid w:val="003010B2"/>
    <w:rsid w:val="00301730"/>
    <w:rsid w:val="00302A77"/>
    <w:rsid w:val="00304227"/>
    <w:rsid w:val="00312FF3"/>
    <w:rsid w:val="0031499A"/>
    <w:rsid w:val="003169ED"/>
    <w:rsid w:val="00324CB5"/>
    <w:rsid w:val="00331BC1"/>
    <w:rsid w:val="0033265D"/>
    <w:rsid w:val="003346F9"/>
    <w:rsid w:val="00335FC0"/>
    <w:rsid w:val="00336226"/>
    <w:rsid w:val="00344C8B"/>
    <w:rsid w:val="003504F6"/>
    <w:rsid w:val="003508A2"/>
    <w:rsid w:val="00352D5F"/>
    <w:rsid w:val="00360CBD"/>
    <w:rsid w:val="00361F61"/>
    <w:rsid w:val="00362024"/>
    <w:rsid w:val="003714B7"/>
    <w:rsid w:val="00371A2B"/>
    <w:rsid w:val="0038165F"/>
    <w:rsid w:val="003821C1"/>
    <w:rsid w:val="00397611"/>
    <w:rsid w:val="003977AF"/>
    <w:rsid w:val="003C1482"/>
    <w:rsid w:val="003C2907"/>
    <w:rsid w:val="003C4522"/>
    <w:rsid w:val="003C5B5F"/>
    <w:rsid w:val="003C6E8D"/>
    <w:rsid w:val="003C7868"/>
    <w:rsid w:val="003D04C2"/>
    <w:rsid w:val="003D0797"/>
    <w:rsid w:val="003E05A8"/>
    <w:rsid w:val="003E54E8"/>
    <w:rsid w:val="003E5BAD"/>
    <w:rsid w:val="003E7BDF"/>
    <w:rsid w:val="003F4119"/>
    <w:rsid w:val="003F4CCE"/>
    <w:rsid w:val="00400428"/>
    <w:rsid w:val="00403268"/>
    <w:rsid w:val="004074FE"/>
    <w:rsid w:val="00413D06"/>
    <w:rsid w:val="004163F5"/>
    <w:rsid w:val="0042256E"/>
    <w:rsid w:val="0043028C"/>
    <w:rsid w:val="004311A9"/>
    <w:rsid w:val="004318E4"/>
    <w:rsid w:val="00432EA8"/>
    <w:rsid w:val="0043557A"/>
    <w:rsid w:val="00442102"/>
    <w:rsid w:val="00446244"/>
    <w:rsid w:val="00452844"/>
    <w:rsid w:val="004532DB"/>
    <w:rsid w:val="004571A0"/>
    <w:rsid w:val="00457779"/>
    <w:rsid w:val="0047138F"/>
    <w:rsid w:val="00472125"/>
    <w:rsid w:val="00472CBD"/>
    <w:rsid w:val="004732E8"/>
    <w:rsid w:val="004766D6"/>
    <w:rsid w:val="00483D23"/>
    <w:rsid w:val="0048565C"/>
    <w:rsid w:val="00486417"/>
    <w:rsid w:val="00490FCD"/>
    <w:rsid w:val="004943E6"/>
    <w:rsid w:val="00495282"/>
    <w:rsid w:val="00495E24"/>
    <w:rsid w:val="004A04DC"/>
    <w:rsid w:val="004A556C"/>
    <w:rsid w:val="004A78AD"/>
    <w:rsid w:val="004B0F3A"/>
    <w:rsid w:val="004B242C"/>
    <w:rsid w:val="004B5D87"/>
    <w:rsid w:val="004B60CD"/>
    <w:rsid w:val="004C357D"/>
    <w:rsid w:val="004C3A40"/>
    <w:rsid w:val="004D3FC6"/>
    <w:rsid w:val="004D549A"/>
    <w:rsid w:val="004D5CDB"/>
    <w:rsid w:val="004D5D4F"/>
    <w:rsid w:val="004D7028"/>
    <w:rsid w:val="004E20A8"/>
    <w:rsid w:val="004F0806"/>
    <w:rsid w:val="004F4A59"/>
    <w:rsid w:val="004F52E7"/>
    <w:rsid w:val="004F7A19"/>
    <w:rsid w:val="004F7FD9"/>
    <w:rsid w:val="00507B80"/>
    <w:rsid w:val="00516FDE"/>
    <w:rsid w:val="005170D5"/>
    <w:rsid w:val="0051773A"/>
    <w:rsid w:val="0052308C"/>
    <w:rsid w:val="00525401"/>
    <w:rsid w:val="00527CAE"/>
    <w:rsid w:val="005321A2"/>
    <w:rsid w:val="00534849"/>
    <w:rsid w:val="00537D51"/>
    <w:rsid w:val="00565AEE"/>
    <w:rsid w:val="00567B56"/>
    <w:rsid w:val="005800C1"/>
    <w:rsid w:val="0058169D"/>
    <w:rsid w:val="005876F3"/>
    <w:rsid w:val="005903EB"/>
    <w:rsid w:val="005956CC"/>
    <w:rsid w:val="005976C5"/>
    <w:rsid w:val="005A5C29"/>
    <w:rsid w:val="005A7535"/>
    <w:rsid w:val="005B2CAE"/>
    <w:rsid w:val="005B7C35"/>
    <w:rsid w:val="005C1A91"/>
    <w:rsid w:val="005C2A24"/>
    <w:rsid w:val="005C43E2"/>
    <w:rsid w:val="005D3598"/>
    <w:rsid w:val="005D46ED"/>
    <w:rsid w:val="005E0FC8"/>
    <w:rsid w:val="005E126E"/>
    <w:rsid w:val="005E534F"/>
    <w:rsid w:val="005F0C9A"/>
    <w:rsid w:val="005F3A59"/>
    <w:rsid w:val="005F6CE3"/>
    <w:rsid w:val="00611B8A"/>
    <w:rsid w:val="0061790F"/>
    <w:rsid w:val="00624E13"/>
    <w:rsid w:val="006313CC"/>
    <w:rsid w:val="00631C1A"/>
    <w:rsid w:val="006370A2"/>
    <w:rsid w:val="00642486"/>
    <w:rsid w:val="00644293"/>
    <w:rsid w:val="00645EE5"/>
    <w:rsid w:val="00653296"/>
    <w:rsid w:val="00653ABA"/>
    <w:rsid w:val="006543E2"/>
    <w:rsid w:val="006548A2"/>
    <w:rsid w:val="006606D9"/>
    <w:rsid w:val="006612BA"/>
    <w:rsid w:val="00682393"/>
    <w:rsid w:val="006853E2"/>
    <w:rsid w:val="00693509"/>
    <w:rsid w:val="006A1B23"/>
    <w:rsid w:val="006A271A"/>
    <w:rsid w:val="006A4945"/>
    <w:rsid w:val="006A5306"/>
    <w:rsid w:val="006A5584"/>
    <w:rsid w:val="006A58DA"/>
    <w:rsid w:val="006A60C8"/>
    <w:rsid w:val="006B5C0E"/>
    <w:rsid w:val="006C00DF"/>
    <w:rsid w:val="006C2EBF"/>
    <w:rsid w:val="006D3D0E"/>
    <w:rsid w:val="006E3CA0"/>
    <w:rsid w:val="006E6E97"/>
    <w:rsid w:val="006F4513"/>
    <w:rsid w:val="00701CD8"/>
    <w:rsid w:val="00710A41"/>
    <w:rsid w:val="00711F69"/>
    <w:rsid w:val="00712838"/>
    <w:rsid w:val="00723920"/>
    <w:rsid w:val="00723958"/>
    <w:rsid w:val="007345EF"/>
    <w:rsid w:val="0074035B"/>
    <w:rsid w:val="00740A25"/>
    <w:rsid w:val="007419A5"/>
    <w:rsid w:val="00743935"/>
    <w:rsid w:val="007612B6"/>
    <w:rsid w:val="007842D1"/>
    <w:rsid w:val="007954CA"/>
    <w:rsid w:val="00796B7D"/>
    <w:rsid w:val="007A0453"/>
    <w:rsid w:val="007A5221"/>
    <w:rsid w:val="007B7264"/>
    <w:rsid w:val="007C01A2"/>
    <w:rsid w:val="007C6E79"/>
    <w:rsid w:val="007D52A5"/>
    <w:rsid w:val="007D6FA5"/>
    <w:rsid w:val="007E4112"/>
    <w:rsid w:val="007E4D6D"/>
    <w:rsid w:val="007E5F46"/>
    <w:rsid w:val="007E63E8"/>
    <w:rsid w:val="007F0604"/>
    <w:rsid w:val="00804B4A"/>
    <w:rsid w:val="00807413"/>
    <w:rsid w:val="00814C46"/>
    <w:rsid w:val="00817304"/>
    <w:rsid w:val="00817FFE"/>
    <w:rsid w:val="008207E6"/>
    <w:rsid w:val="00821C0F"/>
    <w:rsid w:val="00823070"/>
    <w:rsid w:val="00823960"/>
    <w:rsid w:val="00824D2B"/>
    <w:rsid w:val="0083085D"/>
    <w:rsid w:val="00831C5F"/>
    <w:rsid w:val="00832DA2"/>
    <w:rsid w:val="008333C2"/>
    <w:rsid w:val="00841510"/>
    <w:rsid w:val="00846049"/>
    <w:rsid w:val="00847CB0"/>
    <w:rsid w:val="00857E8C"/>
    <w:rsid w:val="00865E65"/>
    <w:rsid w:val="00873AEE"/>
    <w:rsid w:val="00875131"/>
    <w:rsid w:val="0087764A"/>
    <w:rsid w:val="0088132C"/>
    <w:rsid w:val="008845F0"/>
    <w:rsid w:val="00884A81"/>
    <w:rsid w:val="00891162"/>
    <w:rsid w:val="00891DDE"/>
    <w:rsid w:val="008948F9"/>
    <w:rsid w:val="008A391A"/>
    <w:rsid w:val="008A4650"/>
    <w:rsid w:val="008A48CA"/>
    <w:rsid w:val="008A5B5D"/>
    <w:rsid w:val="008A5C86"/>
    <w:rsid w:val="008A6467"/>
    <w:rsid w:val="008B480F"/>
    <w:rsid w:val="008B65E4"/>
    <w:rsid w:val="008C6EB9"/>
    <w:rsid w:val="008D05AA"/>
    <w:rsid w:val="008D1852"/>
    <w:rsid w:val="008D1BFE"/>
    <w:rsid w:val="008D3068"/>
    <w:rsid w:val="008D549B"/>
    <w:rsid w:val="008E5BCA"/>
    <w:rsid w:val="008F4DDA"/>
    <w:rsid w:val="008F69C6"/>
    <w:rsid w:val="008F7DF0"/>
    <w:rsid w:val="00900E99"/>
    <w:rsid w:val="00912E97"/>
    <w:rsid w:val="009135EF"/>
    <w:rsid w:val="00916B53"/>
    <w:rsid w:val="0092048D"/>
    <w:rsid w:val="00923E03"/>
    <w:rsid w:val="00927250"/>
    <w:rsid w:val="00960F9B"/>
    <w:rsid w:val="00962FA1"/>
    <w:rsid w:val="009640AF"/>
    <w:rsid w:val="00971459"/>
    <w:rsid w:val="009722D8"/>
    <w:rsid w:val="0097340C"/>
    <w:rsid w:val="00975A42"/>
    <w:rsid w:val="00982727"/>
    <w:rsid w:val="00990794"/>
    <w:rsid w:val="00990E03"/>
    <w:rsid w:val="00991FAC"/>
    <w:rsid w:val="00996BA8"/>
    <w:rsid w:val="009A092A"/>
    <w:rsid w:val="009A094B"/>
    <w:rsid w:val="009A2F4B"/>
    <w:rsid w:val="009B584C"/>
    <w:rsid w:val="009B5ABD"/>
    <w:rsid w:val="009B6421"/>
    <w:rsid w:val="009B6CD6"/>
    <w:rsid w:val="009B6CF5"/>
    <w:rsid w:val="009B72B4"/>
    <w:rsid w:val="009B76FA"/>
    <w:rsid w:val="009C35C2"/>
    <w:rsid w:val="009D0B1D"/>
    <w:rsid w:val="009D39E9"/>
    <w:rsid w:val="009D4AF1"/>
    <w:rsid w:val="009D7C27"/>
    <w:rsid w:val="009E5DC9"/>
    <w:rsid w:val="009E7A5C"/>
    <w:rsid w:val="009F098B"/>
    <w:rsid w:val="009F1CD9"/>
    <w:rsid w:val="009F7B9E"/>
    <w:rsid w:val="00A04248"/>
    <w:rsid w:val="00A053F1"/>
    <w:rsid w:val="00A05611"/>
    <w:rsid w:val="00A115EE"/>
    <w:rsid w:val="00A307E5"/>
    <w:rsid w:val="00A401AC"/>
    <w:rsid w:val="00A43018"/>
    <w:rsid w:val="00A44E1D"/>
    <w:rsid w:val="00A45CFC"/>
    <w:rsid w:val="00A531AA"/>
    <w:rsid w:val="00A536F3"/>
    <w:rsid w:val="00A53E73"/>
    <w:rsid w:val="00A5458C"/>
    <w:rsid w:val="00A64203"/>
    <w:rsid w:val="00A65398"/>
    <w:rsid w:val="00A66119"/>
    <w:rsid w:val="00A728CE"/>
    <w:rsid w:val="00A74EE8"/>
    <w:rsid w:val="00A75EA1"/>
    <w:rsid w:val="00A85B3F"/>
    <w:rsid w:val="00A8743D"/>
    <w:rsid w:val="00A919F5"/>
    <w:rsid w:val="00A9716E"/>
    <w:rsid w:val="00AA7D25"/>
    <w:rsid w:val="00AB0592"/>
    <w:rsid w:val="00AB0E16"/>
    <w:rsid w:val="00AB1803"/>
    <w:rsid w:val="00AB477A"/>
    <w:rsid w:val="00AB4AD1"/>
    <w:rsid w:val="00AB5D86"/>
    <w:rsid w:val="00AC1E70"/>
    <w:rsid w:val="00AC607D"/>
    <w:rsid w:val="00AD3E8D"/>
    <w:rsid w:val="00AD7894"/>
    <w:rsid w:val="00AD7987"/>
    <w:rsid w:val="00AD7B48"/>
    <w:rsid w:val="00AE06A4"/>
    <w:rsid w:val="00AE0EDA"/>
    <w:rsid w:val="00AE14E5"/>
    <w:rsid w:val="00AE3938"/>
    <w:rsid w:val="00AE51C5"/>
    <w:rsid w:val="00AE61E3"/>
    <w:rsid w:val="00AF18DC"/>
    <w:rsid w:val="00AF5A76"/>
    <w:rsid w:val="00AF61C0"/>
    <w:rsid w:val="00B05CBF"/>
    <w:rsid w:val="00B05F8A"/>
    <w:rsid w:val="00B10B9F"/>
    <w:rsid w:val="00B15FEA"/>
    <w:rsid w:val="00B233B8"/>
    <w:rsid w:val="00B23B20"/>
    <w:rsid w:val="00B25CD2"/>
    <w:rsid w:val="00B30399"/>
    <w:rsid w:val="00B36CF3"/>
    <w:rsid w:val="00B37846"/>
    <w:rsid w:val="00B5544B"/>
    <w:rsid w:val="00B623F0"/>
    <w:rsid w:val="00B6257C"/>
    <w:rsid w:val="00B63E15"/>
    <w:rsid w:val="00B675AC"/>
    <w:rsid w:val="00B75A33"/>
    <w:rsid w:val="00B80901"/>
    <w:rsid w:val="00B81998"/>
    <w:rsid w:val="00B82AF7"/>
    <w:rsid w:val="00B84824"/>
    <w:rsid w:val="00B856FA"/>
    <w:rsid w:val="00B90D21"/>
    <w:rsid w:val="00B91CED"/>
    <w:rsid w:val="00B957A7"/>
    <w:rsid w:val="00BB45C9"/>
    <w:rsid w:val="00BC69D6"/>
    <w:rsid w:val="00BD35D6"/>
    <w:rsid w:val="00BD4D7F"/>
    <w:rsid w:val="00BD4E64"/>
    <w:rsid w:val="00BD5C81"/>
    <w:rsid w:val="00BE0C4F"/>
    <w:rsid w:val="00BE1055"/>
    <w:rsid w:val="00BF1176"/>
    <w:rsid w:val="00C0236C"/>
    <w:rsid w:val="00C07D4B"/>
    <w:rsid w:val="00C17BE8"/>
    <w:rsid w:val="00C20E13"/>
    <w:rsid w:val="00C27B03"/>
    <w:rsid w:val="00C32E2C"/>
    <w:rsid w:val="00C36E41"/>
    <w:rsid w:val="00C42E26"/>
    <w:rsid w:val="00C51999"/>
    <w:rsid w:val="00C52CAA"/>
    <w:rsid w:val="00C60027"/>
    <w:rsid w:val="00C6123E"/>
    <w:rsid w:val="00C7180D"/>
    <w:rsid w:val="00C75B2C"/>
    <w:rsid w:val="00C77D93"/>
    <w:rsid w:val="00C8220A"/>
    <w:rsid w:val="00C90BEC"/>
    <w:rsid w:val="00CA149E"/>
    <w:rsid w:val="00CA3CDA"/>
    <w:rsid w:val="00CC1211"/>
    <w:rsid w:val="00CC2149"/>
    <w:rsid w:val="00CD7F5E"/>
    <w:rsid w:val="00CE1D37"/>
    <w:rsid w:val="00CE41B4"/>
    <w:rsid w:val="00CE7575"/>
    <w:rsid w:val="00CF4A0F"/>
    <w:rsid w:val="00CF4A27"/>
    <w:rsid w:val="00CF5B52"/>
    <w:rsid w:val="00D01BF0"/>
    <w:rsid w:val="00D02923"/>
    <w:rsid w:val="00D16275"/>
    <w:rsid w:val="00D1696E"/>
    <w:rsid w:val="00D206AF"/>
    <w:rsid w:val="00D20CD9"/>
    <w:rsid w:val="00D2312C"/>
    <w:rsid w:val="00D231FC"/>
    <w:rsid w:val="00D243DC"/>
    <w:rsid w:val="00D37217"/>
    <w:rsid w:val="00D4035A"/>
    <w:rsid w:val="00D444B5"/>
    <w:rsid w:val="00D45326"/>
    <w:rsid w:val="00D6215B"/>
    <w:rsid w:val="00D70828"/>
    <w:rsid w:val="00D70D9D"/>
    <w:rsid w:val="00D71719"/>
    <w:rsid w:val="00D735E2"/>
    <w:rsid w:val="00D752C4"/>
    <w:rsid w:val="00D7552E"/>
    <w:rsid w:val="00D87868"/>
    <w:rsid w:val="00D93697"/>
    <w:rsid w:val="00DA19E9"/>
    <w:rsid w:val="00DA5193"/>
    <w:rsid w:val="00DB27B8"/>
    <w:rsid w:val="00DC3A9D"/>
    <w:rsid w:val="00DC3EC1"/>
    <w:rsid w:val="00DC4D74"/>
    <w:rsid w:val="00DD0548"/>
    <w:rsid w:val="00DD0B40"/>
    <w:rsid w:val="00DD0D03"/>
    <w:rsid w:val="00DD1713"/>
    <w:rsid w:val="00DD6AA9"/>
    <w:rsid w:val="00DE516E"/>
    <w:rsid w:val="00E020F9"/>
    <w:rsid w:val="00E02CCC"/>
    <w:rsid w:val="00E12CC2"/>
    <w:rsid w:val="00E15586"/>
    <w:rsid w:val="00E233CF"/>
    <w:rsid w:val="00E23950"/>
    <w:rsid w:val="00E37F6E"/>
    <w:rsid w:val="00E50011"/>
    <w:rsid w:val="00E53572"/>
    <w:rsid w:val="00E6051A"/>
    <w:rsid w:val="00E61E66"/>
    <w:rsid w:val="00E632BD"/>
    <w:rsid w:val="00E6760B"/>
    <w:rsid w:val="00E67E24"/>
    <w:rsid w:val="00E73362"/>
    <w:rsid w:val="00E8186F"/>
    <w:rsid w:val="00E93F94"/>
    <w:rsid w:val="00E95411"/>
    <w:rsid w:val="00EA2F99"/>
    <w:rsid w:val="00EB136C"/>
    <w:rsid w:val="00ED0DA2"/>
    <w:rsid w:val="00EE20A7"/>
    <w:rsid w:val="00EE4339"/>
    <w:rsid w:val="00EF2E67"/>
    <w:rsid w:val="00EF7113"/>
    <w:rsid w:val="00F01E52"/>
    <w:rsid w:val="00F02319"/>
    <w:rsid w:val="00F02A38"/>
    <w:rsid w:val="00F06C86"/>
    <w:rsid w:val="00F07AA1"/>
    <w:rsid w:val="00F21724"/>
    <w:rsid w:val="00F303D2"/>
    <w:rsid w:val="00F334CE"/>
    <w:rsid w:val="00F34ED4"/>
    <w:rsid w:val="00F50B81"/>
    <w:rsid w:val="00F518B6"/>
    <w:rsid w:val="00F54B4C"/>
    <w:rsid w:val="00F54FCB"/>
    <w:rsid w:val="00F55E6E"/>
    <w:rsid w:val="00F6087F"/>
    <w:rsid w:val="00F671D3"/>
    <w:rsid w:val="00F74340"/>
    <w:rsid w:val="00F76CAF"/>
    <w:rsid w:val="00F9116D"/>
    <w:rsid w:val="00F92D6C"/>
    <w:rsid w:val="00F951E5"/>
    <w:rsid w:val="00F9520E"/>
    <w:rsid w:val="00FA07EC"/>
    <w:rsid w:val="00FA12C6"/>
    <w:rsid w:val="00FA164B"/>
    <w:rsid w:val="00FA7AB9"/>
    <w:rsid w:val="00FA7C05"/>
    <w:rsid w:val="00FB0636"/>
    <w:rsid w:val="00FB3FF2"/>
    <w:rsid w:val="00FB589C"/>
    <w:rsid w:val="00FC6A4E"/>
    <w:rsid w:val="00FD23B0"/>
    <w:rsid w:val="00FE52A2"/>
    <w:rsid w:val="00FE7491"/>
    <w:rsid w:val="00FF1609"/>
    <w:rsid w:val="00FF21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f3f3e7"/>
    </o:shapedefaults>
    <o:shapelayout v:ext="edit">
      <o:idmap v:ext="edit" data="1"/>
    </o:shapelayout>
  </w:shapeDefaults>
  <w:decimalSymbol w:val="."/>
  <w:listSeparator w:val=","/>
  <w14:docId w14:val="31E47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uiPriority="2" w:qFormat="1"/>
    <w:lsdException w:name="heading 8" w:uiPriority="2" w:qFormat="1"/>
    <w:lsdException w:name="heading 9" w:uiPriority="2"/>
    <w:lsdException w:name="caption" w:semiHidden="1" w:unhideWhenUsed="1" w:qFormat="1"/>
    <w:lsdException w:name="Title" w:qFormat="1"/>
    <w:lsdException w:name="Default Paragraph Font" w:uiPriority="1"/>
    <w:lsdException w:name="Subtitle" w:qFormat="1"/>
    <w:lsdException w:name="Hyperlink" w:uiPriority="4"/>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1CD8"/>
    <w:rPr>
      <w:rFonts w:ascii="Corbel" w:hAnsi="Corbel"/>
      <w:sz w:val="23"/>
      <w:lang w:val="en-US" w:eastAsia="en-US"/>
    </w:rPr>
  </w:style>
  <w:style w:type="paragraph" w:styleId="Heading1">
    <w:name w:val="heading 1"/>
    <w:basedOn w:val="Normal"/>
    <w:next w:val="BodyMain"/>
    <w:link w:val="Heading1Char"/>
    <w:autoRedefine/>
    <w:qFormat/>
    <w:rsid w:val="00701CD8"/>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701CD8"/>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701CD8"/>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701CD8"/>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701CD8"/>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701CD8"/>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701CD8"/>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701CD8"/>
    <w:pPr>
      <w:keepNext/>
      <w:spacing w:before="80" w:after="60"/>
      <w:outlineLvl w:val="7"/>
    </w:pPr>
    <w:rPr>
      <w:i/>
      <w:kern w:val="28"/>
      <w:sz w:val="20"/>
    </w:rPr>
  </w:style>
  <w:style w:type="paragraph" w:styleId="Heading9">
    <w:name w:val="heading 9"/>
    <w:basedOn w:val="Normal"/>
    <w:next w:val="Normal"/>
    <w:uiPriority w:val="2"/>
    <w:rsid w:val="00701CD8"/>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701CD8"/>
    <w:pPr>
      <w:spacing w:after="280" w:line="300" w:lineRule="exact"/>
    </w:pPr>
    <w:rPr>
      <w:rFonts w:ascii="Constantia" w:hAnsi="Constantia"/>
    </w:rPr>
  </w:style>
  <w:style w:type="paragraph" w:styleId="Header">
    <w:name w:val="header"/>
    <w:basedOn w:val="Normal"/>
    <w:link w:val="HeaderChar"/>
    <w:autoRedefine/>
    <w:rsid w:val="00701CD8"/>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701CD8"/>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701CD8"/>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0E7DDD"/>
    <w:pPr>
      <w:spacing w:before="120" w:line="260" w:lineRule="exact"/>
    </w:pPr>
    <w:rPr>
      <w:rFonts w:ascii="Franklin Gothic Book" w:hAnsi="Franklin Gothic Book"/>
      <w:sz w:val="20"/>
    </w:rPr>
  </w:style>
  <w:style w:type="character" w:customStyle="1" w:styleId="inline">
    <w:name w:val="inline"/>
    <w:basedOn w:val="DefaultParagraphFont"/>
    <w:rsid w:val="00701CD8"/>
    <w:rPr>
      <w:rFonts w:ascii="Franklin Gothic Medium" w:hAnsi="Franklin Gothic Medium"/>
      <w:sz w:val="20"/>
    </w:rPr>
  </w:style>
  <w:style w:type="paragraph" w:customStyle="1" w:styleId="TableNumber">
    <w:name w:val="Table.Number"/>
    <w:basedOn w:val="Normal"/>
    <w:link w:val="TableNumberChar"/>
    <w:autoRedefine/>
    <w:rsid w:val="00701CD8"/>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701CD8"/>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701CD8"/>
    <w:rPr>
      <w:rFonts w:ascii="Constantia" w:hAnsi="Constantia"/>
      <w:b/>
      <w:color w:val="404040"/>
      <w:sz w:val="36"/>
    </w:rPr>
  </w:style>
  <w:style w:type="paragraph" w:customStyle="1" w:styleId="Note">
    <w:name w:val="Note"/>
    <w:basedOn w:val="BodyMain"/>
    <w:next w:val="BodyMain"/>
    <w:rsid w:val="00701CD8"/>
    <w:rPr>
      <w:i/>
    </w:rPr>
  </w:style>
  <w:style w:type="character" w:customStyle="1" w:styleId="NoteLeadIn">
    <w:name w:val="Note.LeadIn"/>
    <w:basedOn w:val="inline"/>
    <w:rsid w:val="00701CD8"/>
    <w:rPr>
      <w:rFonts w:ascii="Franklin Gothic Medium" w:hAnsi="Franklin Gothic Medium"/>
      <w:sz w:val="20"/>
    </w:rPr>
  </w:style>
  <w:style w:type="paragraph" w:customStyle="1" w:styleId="ChapterSubtitle">
    <w:name w:val="Chapter.Subtitle"/>
    <w:basedOn w:val="Normal"/>
    <w:next w:val="Normal"/>
    <w:autoRedefine/>
    <w:rsid w:val="00701CD8"/>
    <w:pPr>
      <w:spacing w:before="120" w:after="120"/>
    </w:pPr>
    <w:rPr>
      <w:rFonts w:ascii="Rockwell Condensed" w:hAnsi="Rockwell Condensed"/>
      <w:sz w:val="28"/>
    </w:rPr>
  </w:style>
  <w:style w:type="paragraph" w:customStyle="1" w:styleId="BodyBullets">
    <w:name w:val="Body.Bullets"/>
    <w:basedOn w:val="BodyMain"/>
    <w:rsid w:val="00701CD8"/>
    <w:pPr>
      <w:numPr>
        <w:numId w:val="4"/>
      </w:numPr>
      <w:spacing w:after="140"/>
    </w:pPr>
  </w:style>
  <w:style w:type="paragraph" w:customStyle="1" w:styleId="ChapterEyeBrow">
    <w:name w:val="Chapter.EyeBrow"/>
    <w:basedOn w:val="Normal"/>
    <w:next w:val="Heading1"/>
    <w:autoRedefine/>
    <w:rsid w:val="00701CD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701CD8"/>
    <w:pPr>
      <w:spacing w:before="140"/>
    </w:pPr>
  </w:style>
  <w:style w:type="paragraph" w:customStyle="1" w:styleId="TableStepHead">
    <w:name w:val="Table.StepHead"/>
    <w:basedOn w:val="TableHeading"/>
    <w:autoRedefine/>
    <w:rsid w:val="00701CD8"/>
    <w:rPr>
      <w:rFonts w:ascii="Franklin Gothic Medium" w:hAnsi="Franklin Gothic Medium"/>
      <w:b w:val="0"/>
      <w:color w:val="FFCC06"/>
    </w:rPr>
  </w:style>
  <w:style w:type="paragraph" w:customStyle="1" w:styleId="CodeAbove">
    <w:name w:val="Code Above"/>
    <w:basedOn w:val="Code"/>
    <w:rsid w:val="00701CD8"/>
    <w:pPr>
      <w:spacing w:before="120"/>
    </w:pPr>
  </w:style>
  <w:style w:type="paragraph" w:customStyle="1" w:styleId="CodeLast">
    <w:name w:val="Code Last"/>
    <w:basedOn w:val="Code"/>
    <w:link w:val="CodeLastChar"/>
    <w:rsid w:val="00701CD8"/>
    <w:pPr>
      <w:spacing w:after="80"/>
    </w:pPr>
  </w:style>
  <w:style w:type="paragraph" w:customStyle="1" w:styleId="TableComment">
    <w:name w:val="Table.Comment"/>
    <w:basedOn w:val="TableText"/>
    <w:autoRedefine/>
    <w:rsid w:val="00701CD8"/>
    <w:pPr>
      <w:spacing w:before="80" w:after="120" w:line="240" w:lineRule="exact"/>
    </w:pPr>
    <w:rPr>
      <w:i/>
    </w:rPr>
  </w:style>
  <w:style w:type="character" w:customStyle="1" w:styleId="CodeChar">
    <w:name w:val="Code Char"/>
    <w:basedOn w:val="DefaultParagraphFont"/>
    <w:link w:val="Code"/>
    <w:rsid w:val="00701CD8"/>
    <w:rPr>
      <w:rFonts w:ascii="Consolas" w:hAnsi="Consolas"/>
      <w:sz w:val="18"/>
      <w:lang w:val="en-US" w:eastAsia="en-US"/>
    </w:rPr>
  </w:style>
  <w:style w:type="character" w:customStyle="1" w:styleId="CodeLastChar">
    <w:name w:val="Code Last Char"/>
    <w:basedOn w:val="CodeChar"/>
    <w:link w:val="CodeLast"/>
    <w:rsid w:val="006A4945"/>
    <w:rPr>
      <w:rFonts w:ascii="Consolas" w:hAnsi="Consolas"/>
      <w:sz w:val="18"/>
      <w:lang w:val="en-US" w:eastAsia="en-US"/>
    </w:rPr>
  </w:style>
  <w:style w:type="paragraph" w:customStyle="1" w:styleId="CodeBold">
    <w:name w:val="Code Bold"/>
    <w:basedOn w:val="Code"/>
    <w:link w:val="CodeBoldChar"/>
    <w:autoRedefine/>
    <w:qFormat/>
    <w:rsid w:val="00701CD8"/>
    <w:rPr>
      <w:b/>
      <w:color w:val="A50021"/>
    </w:rPr>
  </w:style>
  <w:style w:type="character" w:customStyle="1" w:styleId="CodeBoldChar">
    <w:name w:val="Code Bold Char"/>
    <w:basedOn w:val="CodeChar"/>
    <w:link w:val="CodeBold"/>
    <w:rsid w:val="00701CD8"/>
    <w:rPr>
      <w:rFonts w:ascii="Consolas" w:hAnsi="Consolas"/>
      <w:b/>
      <w:color w:val="A50021"/>
      <w:sz w:val="18"/>
      <w:lang w:val="en-US" w:eastAsia="en-US"/>
    </w:rPr>
  </w:style>
  <w:style w:type="character" w:customStyle="1" w:styleId="TableNumberChar">
    <w:name w:val="Table.Number Char"/>
    <w:basedOn w:val="DefaultParagraphFont"/>
    <w:link w:val="TableNumber"/>
    <w:rsid w:val="00701CD8"/>
    <w:rPr>
      <w:rFonts w:ascii="Franklin Gothic Medium" w:hAnsi="Franklin Gothic Medium"/>
      <w:color w:val="000080"/>
      <w:lang w:val="en-US" w:eastAsia="en-US"/>
    </w:rPr>
  </w:style>
  <w:style w:type="character" w:customStyle="1" w:styleId="TableHeadingChar">
    <w:name w:val="Table.Heading Char"/>
    <w:basedOn w:val="DefaultParagraphFont"/>
    <w:link w:val="TableHeading"/>
    <w:rsid w:val="00701CD8"/>
    <w:rPr>
      <w:rFonts w:ascii="Franklin Gothic Medium Cond" w:hAnsi="Franklin Gothic Medium Cond"/>
      <w:b/>
      <w:smallCaps/>
      <w:spacing w:val="30"/>
      <w:sz w:val="22"/>
      <w:szCs w:val="24"/>
      <w:lang w:val="en-US" w:eastAsia="en-US"/>
    </w:rPr>
  </w:style>
  <w:style w:type="paragraph" w:customStyle="1" w:styleId="CodeAboveBold">
    <w:name w:val="Code Above + Bold"/>
    <w:basedOn w:val="CodeAbove"/>
    <w:next w:val="Normal"/>
    <w:autoRedefine/>
    <w:qFormat/>
    <w:rsid w:val="00701CD8"/>
    <w:rPr>
      <w:b/>
      <w:color w:val="A50021"/>
    </w:rPr>
  </w:style>
  <w:style w:type="character" w:customStyle="1" w:styleId="BodyMainChar">
    <w:name w:val="Body.Main Char"/>
    <w:basedOn w:val="DefaultParagraphFont"/>
    <w:link w:val="BodyMain"/>
    <w:rsid w:val="00701CD8"/>
    <w:rPr>
      <w:rFonts w:ascii="Constantia" w:hAnsi="Constantia"/>
      <w:sz w:val="23"/>
      <w:lang w:val="en-US" w:eastAsia="en-US"/>
    </w:rPr>
  </w:style>
  <w:style w:type="paragraph" w:customStyle="1" w:styleId="FigureImage">
    <w:name w:val="Figure Image"/>
    <w:basedOn w:val="Normal"/>
    <w:next w:val="Caption"/>
    <w:qFormat/>
    <w:rsid w:val="00701CD8"/>
    <w:pPr>
      <w:keepNext/>
      <w:pBdr>
        <w:top w:val="single" w:sz="4" w:space="4" w:color="auto"/>
      </w:pBdr>
      <w:spacing w:before="240"/>
    </w:pPr>
  </w:style>
  <w:style w:type="paragraph" w:styleId="Caption">
    <w:name w:val="caption"/>
    <w:basedOn w:val="Normal"/>
    <w:next w:val="Normal"/>
    <w:autoRedefine/>
    <w:qFormat/>
    <w:rsid w:val="00701CD8"/>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701CD8"/>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uiPriority w:val="22"/>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701CD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701CD8"/>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701CD8"/>
    <w:rPr>
      <w:rFonts w:ascii="Rockwell" w:hAnsi="Rockwell"/>
      <w:b w:val="0"/>
      <w:sz w:val="28"/>
    </w:rPr>
  </w:style>
  <w:style w:type="paragraph" w:customStyle="1" w:styleId="ChapterFinePrint">
    <w:name w:val="Chapter.FinePrint"/>
    <w:basedOn w:val="Normal"/>
    <w:qFormat/>
    <w:rsid w:val="00701CD8"/>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val="en-US"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val="en-US"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val="en-US"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val="en-US"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character" w:styleId="Hyperlink">
    <w:name w:val="Hyperlink"/>
    <w:basedOn w:val="DefaultParagraphFont"/>
    <w:uiPriority w:val="4"/>
    <w:rsid w:val="002C79B9"/>
    <w:rPr>
      <w:color w:val="0000FF" w:themeColor="hyperlink"/>
      <w:u w:val="single"/>
    </w:rPr>
  </w:style>
  <w:style w:type="paragraph" w:styleId="BalloonText">
    <w:name w:val="Balloon Text"/>
    <w:basedOn w:val="Normal"/>
    <w:link w:val="BalloonTextChar"/>
    <w:rsid w:val="00D7552E"/>
    <w:rPr>
      <w:rFonts w:ascii="Lucida Grande" w:hAnsi="Lucida Grande" w:cs="Lucida Grande"/>
      <w:sz w:val="18"/>
      <w:szCs w:val="18"/>
    </w:rPr>
  </w:style>
  <w:style w:type="character" w:customStyle="1" w:styleId="BalloonTextChar">
    <w:name w:val="Balloon Text Char"/>
    <w:basedOn w:val="DefaultParagraphFont"/>
    <w:link w:val="BalloonText"/>
    <w:rsid w:val="00D7552E"/>
    <w:rPr>
      <w:rFonts w:ascii="Lucida Grande" w:hAnsi="Lucida Grande" w:cs="Lucida Grande"/>
      <w:sz w:val="18"/>
      <w:szCs w:val="18"/>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uiPriority="2" w:qFormat="1"/>
    <w:lsdException w:name="heading 8" w:uiPriority="2" w:qFormat="1"/>
    <w:lsdException w:name="heading 9" w:uiPriority="2"/>
    <w:lsdException w:name="caption" w:semiHidden="1" w:unhideWhenUsed="1" w:qFormat="1"/>
    <w:lsdException w:name="Title" w:qFormat="1"/>
    <w:lsdException w:name="Default Paragraph Font" w:uiPriority="1"/>
    <w:lsdException w:name="Subtitle" w:qFormat="1"/>
    <w:lsdException w:name="Hyperlink" w:uiPriority="4"/>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1CD8"/>
    <w:rPr>
      <w:rFonts w:ascii="Corbel" w:hAnsi="Corbel"/>
      <w:sz w:val="23"/>
      <w:lang w:val="en-US" w:eastAsia="en-US"/>
    </w:rPr>
  </w:style>
  <w:style w:type="paragraph" w:styleId="Heading1">
    <w:name w:val="heading 1"/>
    <w:basedOn w:val="Normal"/>
    <w:next w:val="BodyMain"/>
    <w:link w:val="Heading1Char"/>
    <w:autoRedefine/>
    <w:qFormat/>
    <w:rsid w:val="00701CD8"/>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701CD8"/>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701CD8"/>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701CD8"/>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701CD8"/>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701CD8"/>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701CD8"/>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701CD8"/>
    <w:pPr>
      <w:keepNext/>
      <w:spacing w:before="80" w:after="60"/>
      <w:outlineLvl w:val="7"/>
    </w:pPr>
    <w:rPr>
      <w:i/>
      <w:kern w:val="28"/>
      <w:sz w:val="20"/>
    </w:rPr>
  </w:style>
  <w:style w:type="paragraph" w:styleId="Heading9">
    <w:name w:val="heading 9"/>
    <w:basedOn w:val="Normal"/>
    <w:next w:val="Normal"/>
    <w:uiPriority w:val="2"/>
    <w:rsid w:val="00701CD8"/>
    <w:pPr>
      <w:keepNext/>
      <w:spacing w:before="80" w:after="60"/>
      <w:outlineLvl w:val="8"/>
    </w:pPr>
    <w:rPr>
      <w:kern w:val="28"/>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Main"/>
    <w:basedOn w:val="Normal"/>
    <w:link w:val="BodyMainChar"/>
    <w:autoRedefine/>
    <w:rsid w:val="00701CD8"/>
    <w:pPr>
      <w:spacing w:after="280" w:line="300" w:lineRule="exact"/>
    </w:pPr>
    <w:rPr>
      <w:rFonts w:ascii="Constantia" w:hAnsi="Constantia"/>
    </w:rPr>
  </w:style>
  <w:style w:type="paragraph" w:styleId="Header">
    <w:name w:val="header"/>
    <w:basedOn w:val="Normal"/>
    <w:link w:val="HeaderChar"/>
    <w:autoRedefine/>
    <w:rsid w:val="00701CD8"/>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701CD8"/>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701CD8"/>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0E7DDD"/>
    <w:pPr>
      <w:spacing w:before="120" w:line="260" w:lineRule="exact"/>
    </w:pPr>
    <w:rPr>
      <w:rFonts w:ascii="Franklin Gothic Book" w:hAnsi="Franklin Gothic Book"/>
      <w:sz w:val="20"/>
    </w:rPr>
  </w:style>
  <w:style w:type="character" w:customStyle="1" w:styleId="inline">
    <w:name w:val="inline"/>
    <w:basedOn w:val="DefaultParagraphFont"/>
    <w:rsid w:val="00701CD8"/>
    <w:rPr>
      <w:rFonts w:ascii="Franklin Gothic Medium" w:hAnsi="Franklin Gothic Medium"/>
      <w:sz w:val="20"/>
    </w:rPr>
  </w:style>
  <w:style w:type="paragraph" w:customStyle="1" w:styleId="TableNumber">
    <w:name w:val="Table.Number"/>
    <w:basedOn w:val="Normal"/>
    <w:link w:val="TableNumberChar"/>
    <w:autoRedefine/>
    <w:rsid w:val="00701CD8"/>
    <w:pPr>
      <w:spacing w:before="120" w:line="260" w:lineRule="exact"/>
      <w:jc w:val="right"/>
    </w:pPr>
    <w:rPr>
      <w:rFonts w:ascii="Franklin Gothic Medium" w:hAnsi="Franklin Gothic Medium"/>
      <w:color w:val="000080"/>
      <w:sz w:val="20"/>
    </w:rPr>
  </w:style>
  <w:style w:type="paragraph" w:styleId="Footer">
    <w:name w:val="footer"/>
    <w:basedOn w:val="Normal"/>
    <w:autoRedefine/>
    <w:rsid w:val="00701CD8"/>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701CD8"/>
    <w:rPr>
      <w:rFonts w:ascii="Constantia" w:hAnsi="Constantia"/>
      <w:b/>
      <w:color w:val="404040"/>
      <w:sz w:val="36"/>
    </w:rPr>
  </w:style>
  <w:style w:type="paragraph" w:customStyle="1" w:styleId="Note">
    <w:name w:val="Note"/>
    <w:basedOn w:val="BodyMain"/>
    <w:next w:val="BodyMain"/>
    <w:rsid w:val="00701CD8"/>
    <w:rPr>
      <w:i/>
    </w:rPr>
  </w:style>
  <w:style w:type="character" w:customStyle="1" w:styleId="NoteLeadIn">
    <w:name w:val="Note.LeadIn"/>
    <w:basedOn w:val="inline"/>
    <w:rsid w:val="00701CD8"/>
    <w:rPr>
      <w:rFonts w:ascii="Franklin Gothic Medium" w:hAnsi="Franklin Gothic Medium"/>
      <w:sz w:val="20"/>
    </w:rPr>
  </w:style>
  <w:style w:type="paragraph" w:customStyle="1" w:styleId="ChapterSubtitle">
    <w:name w:val="Chapter.Subtitle"/>
    <w:basedOn w:val="Normal"/>
    <w:next w:val="Normal"/>
    <w:autoRedefine/>
    <w:rsid w:val="00701CD8"/>
    <w:pPr>
      <w:spacing w:before="120" w:after="120"/>
    </w:pPr>
    <w:rPr>
      <w:rFonts w:ascii="Rockwell Condensed" w:hAnsi="Rockwell Condensed"/>
      <w:sz w:val="28"/>
    </w:rPr>
  </w:style>
  <w:style w:type="paragraph" w:customStyle="1" w:styleId="BodyBullets">
    <w:name w:val="Body.Bullets"/>
    <w:basedOn w:val="BodyMain"/>
    <w:rsid w:val="00701CD8"/>
    <w:pPr>
      <w:numPr>
        <w:numId w:val="4"/>
      </w:numPr>
      <w:spacing w:after="140"/>
    </w:pPr>
  </w:style>
  <w:style w:type="paragraph" w:customStyle="1" w:styleId="ChapterEyeBrow">
    <w:name w:val="Chapter.EyeBrow"/>
    <w:basedOn w:val="Normal"/>
    <w:next w:val="Heading1"/>
    <w:autoRedefine/>
    <w:rsid w:val="00701CD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701CD8"/>
    <w:pPr>
      <w:spacing w:before="140"/>
    </w:pPr>
  </w:style>
  <w:style w:type="paragraph" w:customStyle="1" w:styleId="TableStepHead">
    <w:name w:val="Table.StepHead"/>
    <w:basedOn w:val="TableHeading"/>
    <w:autoRedefine/>
    <w:rsid w:val="00701CD8"/>
    <w:rPr>
      <w:rFonts w:ascii="Franklin Gothic Medium" w:hAnsi="Franklin Gothic Medium"/>
      <w:b w:val="0"/>
      <w:color w:val="FFCC06"/>
    </w:rPr>
  </w:style>
  <w:style w:type="paragraph" w:customStyle="1" w:styleId="CodeAbove">
    <w:name w:val="Code Above"/>
    <w:basedOn w:val="Code"/>
    <w:rsid w:val="00701CD8"/>
    <w:pPr>
      <w:spacing w:before="120"/>
    </w:pPr>
  </w:style>
  <w:style w:type="paragraph" w:customStyle="1" w:styleId="CodeLast">
    <w:name w:val="Code Last"/>
    <w:basedOn w:val="Code"/>
    <w:link w:val="CodeLastChar"/>
    <w:rsid w:val="00701CD8"/>
    <w:pPr>
      <w:spacing w:after="80"/>
    </w:pPr>
  </w:style>
  <w:style w:type="paragraph" w:customStyle="1" w:styleId="TableComment">
    <w:name w:val="Table.Comment"/>
    <w:basedOn w:val="TableText"/>
    <w:autoRedefine/>
    <w:rsid w:val="00701CD8"/>
    <w:pPr>
      <w:spacing w:before="80" w:after="120" w:line="240" w:lineRule="exact"/>
    </w:pPr>
    <w:rPr>
      <w:i/>
    </w:rPr>
  </w:style>
  <w:style w:type="character" w:customStyle="1" w:styleId="CodeChar">
    <w:name w:val="Code Char"/>
    <w:basedOn w:val="DefaultParagraphFont"/>
    <w:link w:val="Code"/>
    <w:rsid w:val="00701CD8"/>
    <w:rPr>
      <w:rFonts w:ascii="Consolas" w:hAnsi="Consolas"/>
      <w:sz w:val="18"/>
      <w:lang w:val="en-US" w:eastAsia="en-US"/>
    </w:rPr>
  </w:style>
  <w:style w:type="character" w:customStyle="1" w:styleId="CodeLastChar">
    <w:name w:val="Code Last Char"/>
    <w:basedOn w:val="CodeChar"/>
    <w:link w:val="CodeLast"/>
    <w:rsid w:val="006A4945"/>
    <w:rPr>
      <w:rFonts w:ascii="Consolas" w:hAnsi="Consolas"/>
      <w:sz w:val="18"/>
      <w:lang w:val="en-US" w:eastAsia="en-US"/>
    </w:rPr>
  </w:style>
  <w:style w:type="paragraph" w:customStyle="1" w:styleId="CodeBold">
    <w:name w:val="Code Bold"/>
    <w:basedOn w:val="Code"/>
    <w:link w:val="CodeBoldChar"/>
    <w:autoRedefine/>
    <w:qFormat/>
    <w:rsid w:val="00701CD8"/>
    <w:rPr>
      <w:b/>
      <w:color w:val="A50021"/>
    </w:rPr>
  </w:style>
  <w:style w:type="character" w:customStyle="1" w:styleId="CodeBoldChar">
    <w:name w:val="Code Bold Char"/>
    <w:basedOn w:val="CodeChar"/>
    <w:link w:val="CodeBold"/>
    <w:rsid w:val="00701CD8"/>
    <w:rPr>
      <w:rFonts w:ascii="Consolas" w:hAnsi="Consolas"/>
      <w:b/>
      <w:color w:val="A50021"/>
      <w:sz w:val="18"/>
      <w:lang w:val="en-US" w:eastAsia="en-US"/>
    </w:rPr>
  </w:style>
  <w:style w:type="character" w:customStyle="1" w:styleId="TableNumberChar">
    <w:name w:val="Table.Number Char"/>
    <w:basedOn w:val="DefaultParagraphFont"/>
    <w:link w:val="TableNumber"/>
    <w:rsid w:val="00701CD8"/>
    <w:rPr>
      <w:rFonts w:ascii="Franklin Gothic Medium" w:hAnsi="Franklin Gothic Medium"/>
      <w:color w:val="000080"/>
      <w:lang w:val="en-US" w:eastAsia="en-US"/>
    </w:rPr>
  </w:style>
  <w:style w:type="character" w:customStyle="1" w:styleId="TableHeadingChar">
    <w:name w:val="Table.Heading Char"/>
    <w:basedOn w:val="DefaultParagraphFont"/>
    <w:link w:val="TableHeading"/>
    <w:rsid w:val="00701CD8"/>
    <w:rPr>
      <w:rFonts w:ascii="Franklin Gothic Medium Cond" w:hAnsi="Franklin Gothic Medium Cond"/>
      <w:b/>
      <w:smallCaps/>
      <w:spacing w:val="30"/>
      <w:sz w:val="22"/>
      <w:szCs w:val="24"/>
      <w:lang w:val="en-US" w:eastAsia="en-US"/>
    </w:rPr>
  </w:style>
  <w:style w:type="paragraph" w:customStyle="1" w:styleId="CodeAboveBold">
    <w:name w:val="Code Above + Bold"/>
    <w:basedOn w:val="CodeAbove"/>
    <w:next w:val="Normal"/>
    <w:autoRedefine/>
    <w:qFormat/>
    <w:rsid w:val="00701CD8"/>
    <w:rPr>
      <w:b/>
      <w:color w:val="A50021"/>
    </w:rPr>
  </w:style>
  <w:style w:type="character" w:customStyle="1" w:styleId="BodyMainChar">
    <w:name w:val="Body.Main Char"/>
    <w:basedOn w:val="DefaultParagraphFont"/>
    <w:link w:val="BodyMain"/>
    <w:rsid w:val="00701CD8"/>
    <w:rPr>
      <w:rFonts w:ascii="Constantia" w:hAnsi="Constantia"/>
      <w:sz w:val="23"/>
      <w:lang w:val="en-US" w:eastAsia="en-US"/>
    </w:rPr>
  </w:style>
  <w:style w:type="paragraph" w:customStyle="1" w:styleId="FigureImage">
    <w:name w:val="Figure Image"/>
    <w:basedOn w:val="Normal"/>
    <w:next w:val="Caption"/>
    <w:qFormat/>
    <w:rsid w:val="00701CD8"/>
    <w:pPr>
      <w:keepNext/>
      <w:pBdr>
        <w:top w:val="single" w:sz="4" w:space="4" w:color="auto"/>
      </w:pBdr>
      <w:spacing w:before="240"/>
    </w:pPr>
  </w:style>
  <w:style w:type="paragraph" w:styleId="Caption">
    <w:name w:val="caption"/>
    <w:basedOn w:val="Normal"/>
    <w:next w:val="Normal"/>
    <w:autoRedefine/>
    <w:qFormat/>
    <w:rsid w:val="00701CD8"/>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701CD8"/>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character" w:styleId="Strong">
    <w:name w:val="Strong"/>
    <w:basedOn w:val="DefaultParagraphFont"/>
    <w:uiPriority w:val="22"/>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701CD8"/>
    <w:pPr>
      <w:tabs>
        <w:tab w:val="left" w:pos="360"/>
        <w:tab w:val="left" w:pos="720"/>
        <w:tab w:val="left" w:pos="1080"/>
        <w:tab w:val="left" w:pos="1440"/>
        <w:tab w:val="left" w:pos="1800"/>
        <w:tab w:val="left" w:pos="2160"/>
        <w:tab w:val="left" w:pos="2520"/>
        <w:tab w:val="left" w:pos="2880"/>
      </w:tabs>
    </w:pPr>
    <w:rPr>
      <w:rFonts w:ascii="Consolas" w:hAnsi="Consolas"/>
      <w:i/>
      <w:color w:val="548DD4" w:themeColor="text2" w:themeTint="99"/>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701CD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701CD8"/>
    <w:pPr>
      <w:pBdr>
        <w:bottom w:val="none" w:sz="0" w:space="0" w:color="auto"/>
      </w:pBdr>
    </w:pPr>
    <w:rPr>
      <w:rFonts w:ascii="Rockwell Condensed" w:hAnsi="Rockwell Condensed"/>
      <w:b/>
      <w:color w:val="DCA806"/>
      <w:sz w:val="48"/>
      <w:szCs w:val="64"/>
    </w:rPr>
  </w:style>
  <w:style w:type="paragraph" w:customStyle="1" w:styleId="ChapterAuthor">
    <w:name w:val="Chapter.Author"/>
    <w:basedOn w:val="ChapterBookTitle"/>
    <w:qFormat/>
    <w:rsid w:val="00701CD8"/>
    <w:rPr>
      <w:rFonts w:ascii="Rockwell" w:hAnsi="Rockwell"/>
      <w:b w:val="0"/>
      <w:sz w:val="28"/>
    </w:rPr>
  </w:style>
  <w:style w:type="paragraph" w:customStyle="1" w:styleId="ChapterFinePrint">
    <w:name w:val="Chapter.FinePrint"/>
    <w:basedOn w:val="Normal"/>
    <w:qFormat/>
    <w:rsid w:val="00701CD8"/>
    <w:pPr>
      <w:ind w:left="576" w:right="576"/>
    </w:pPr>
    <w:rPr>
      <w:rFonts w:ascii="Rockwell" w:hAnsi="Rockwell"/>
      <w:color w:val="404040"/>
      <w:sz w:val="20"/>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val="en-US" w:eastAsia="en-US"/>
    </w:rPr>
  </w:style>
  <w:style w:type="character" w:customStyle="1" w:styleId="HeaderChar">
    <w:name w:val="Header Char"/>
    <w:basedOn w:val="DefaultParagraphFont"/>
    <w:link w:val="Header"/>
    <w:rsid w:val="00723958"/>
    <w:rPr>
      <w:rFonts w:ascii="Franklin Gothic Book" w:hAnsi="Franklin Gothic Book"/>
      <w:caps/>
      <w:color w:val="404040"/>
      <w:sz w:val="16"/>
      <w:lang w:val="en-US"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val="en-US"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val="en-US" w:eastAsia="en-US"/>
    </w:rPr>
  </w:style>
  <w:style w:type="character" w:customStyle="1" w:styleId="CodeCommentChar">
    <w:name w:val="Code Comment Char"/>
    <w:basedOn w:val="CodeChar"/>
    <w:uiPriority w:val="1"/>
    <w:qFormat/>
    <w:rsid w:val="00701CD8"/>
    <w:rPr>
      <w:rFonts w:ascii="Consolas" w:hAnsi="Consolas"/>
      <w:i/>
      <w:color w:val="548DD4" w:themeColor="text2" w:themeTint="99"/>
      <w:sz w:val="18"/>
      <w:lang w:val="en-US" w:eastAsia="en-US"/>
    </w:rPr>
  </w:style>
  <w:style w:type="character" w:styleId="Hyperlink">
    <w:name w:val="Hyperlink"/>
    <w:basedOn w:val="DefaultParagraphFont"/>
    <w:uiPriority w:val="4"/>
    <w:rsid w:val="002C79B9"/>
    <w:rPr>
      <w:color w:val="0000FF" w:themeColor="hyperlink"/>
      <w:u w:val="single"/>
    </w:rPr>
  </w:style>
  <w:style w:type="paragraph" w:styleId="BalloonText">
    <w:name w:val="Balloon Text"/>
    <w:basedOn w:val="Normal"/>
    <w:link w:val="BalloonTextChar"/>
    <w:rsid w:val="00D7552E"/>
    <w:rPr>
      <w:rFonts w:ascii="Lucida Grande" w:hAnsi="Lucida Grande" w:cs="Lucida Grande"/>
      <w:sz w:val="18"/>
      <w:szCs w:val="18"/>
    </w:rPr>
  </w:style>
  <w:style w:type="character" w:customStyle="1" w:styleId="BalloonTextChar">
    <w:name w:val="Balloon Text Char"/>
    <w:basedOn w:val="DefaultParagraphFont"/>
    <w:link w:val="BalloonText"/>
    <w:rsid w:val="00D7552E"/>
    <w:rPr>
      <w:rFonts w:ascii="Lucida Grande" w:hAnsi="Lucida Grande" w:cs="Lucida Grande"/>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localhost/lab18/wordpres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T:\CompSci\Research\web%20development%20textbook\teaching%20material\lab%20manual\TextBook-LabManual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auto"/>
    <w:pitch w:val="variable"/>
    <w:sig w:usb0="A00002EF" w:usb1="4000A44B" w:usb2="00000000" w:usb3="00000000" w:csb0="0000019F" w:csb1="00000000"/>
  </w:font>
  <w:font w:name="Rockwell">
    <w:panose1 w:val="02060603020205020403"/>
    <w:charset w:val="00"/>
    <w:family w:val="auto"/>
    <w:pitch w:val="variable"/>
    <w:sig w:usb0="00000003" w:usb1="00000000" w:usb2="00000000" w:usb3="00000000" w:csb0="00000001" w:csb1="00000000"/>
  </w:font>
  <w:font w:name="Franklin Gothic Demi">
    <w:altName w:val="Arial"/>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Arial Unicode MS"/>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Rockwell Condensed">
    <w:altName w:val="Lucida Fax"/>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E0D2D"/>
    <w:rsid w:val="00016E54"/>
    <w:rsid w:val="00160741"/>
    <w:rsid w:val="001926BE"/>
    <w:rsid w:val="002A7119"/>
    <w:rsid w:val="002F16D3"/>
    <w:rsid w:val="002F1AC1"/>
    <w:rsid w:val="003136FC"/>
    <w:rsid w:val="003961CC"/>
    <w:rsid w:val="003D064E"/>
    <w:rsid w:val="003D15A7"/>
    <w:rsid w:val="003E0D2D"/>
    <w:rsid w:val="00407BA9"/>
    <w:rsid w:val="00424507"/>
    <w:rsid w:val="0049321D"/>
    <w:rsid w:val="005A6A35"/>
    <w:rsid w:val="006122E7"/>
    <w:rsid w:val="00760862"/>
    <w:rsid w:val="007A0FA1"/>
    <w:rsid w:val="00837240"/>
    <w:rsid w:val="00855788"/>
    <w:rsid w:val="00914C92"/>
    <w:rsid w:val="00A3080F"/>
    <w:rsid w:val="00BD3386"/>
    <w:rsid w:val="00D206F0"/>
    <w:rsid w:val="00D429F0"/>
    <w:rsid w:val="00DE7ACF"/>
    <w:rsid w:val="00DF4C4D"/>
    <w:rsid w:val="00E00948"/>
    <w:rsid w:val="00E12A86"/>
    <w:rsid w:val="00E70240"/>
    <w:rsid w:val="00F5521B"/>
    <w:rsid w:val="00F95B91"/>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AB9E23-2166-C648-9571-19660B210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\CompSci\Research\web development textbook\teaching material\lab manual\TextBook-LabManualTemplate.dotx</Template>
  <TotalTime>4</TotalTime>
  <Pages>15</Pages>
  <Words>4281</Words>
  <Characters>24408</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Lab 5: Advanced CSS</vt:lpstr>
    </vt:vector>
  </TitlesOfParts>
  <Company>consultant</Company>
  <LinksUpToDate>false</LinksUpToDate>
  <CharactersWithSpaces>28632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18: Content Management Systems</dc:title>
  <dc:subject>COMP1511</dc:subject>
  <dc:creator>Randy Connolly</dc:creator>
  <cp:lastModifiedBy>Ricardo</cp:lastModifiedBy>
  <cp:revision>9</cp:revision>
  <cp:lastPrinted>2013-04-09T19:27:00Z</cp:lastPrinted>
  <dcterms:created xsi:type="dcterms:W3CDTF">2017-05-20T19:47:00Z</dcterms:created>
  <dcterms:modified xsi:type="dcterms:W3CDTF">2017-05-20T21:25:00Z</dcterms:modified>
</cp:coreProperties>
</file>